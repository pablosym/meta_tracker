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Pr="00FA54A0" w:rsidR="008F3975" w:rsidRDefault="009B3E32" w14:paraId="5463F27D" wp14:textId="77777777">
      <w:pPr>
        <w:pStyle w:val="Logotipo"/>
        <w:spacing w:before="480" w:after="480"/>
        <w:rPr>
          <w:lang w:val="es-ES_tradnl"/>
        </w:rPr>
      </w:pPr>
      <w:r>
        <w:rPr>
          <w:lang w:val="es-AR" w:eastAsia="es-AR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662E07CC" wp14:editId="0EEDFFB8">
            <wp:simplePos x="0" y="0"/>
            <wp:positionH relativeFrom="margin">
              <wp:align>right</wp:align>
            </wp:positionH>
            <wp:positionV relativeFrom="paragraph">
              <wp:posOffset>-2731135</wp:posOffset>
            </wp:positionV>
            <wp:extent cx="1678305" cy="434340"/>
            <wp:effectExtent l="0" t="0" r="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xmlns:wp14="http://schemas.microsoft.com/office/word/2010/wordml" w:rsidR="000B0448" w:rsidP="000B0448" w:rsidRDefault="00AE536E" w14:paraId="290AB780" wp14:textId="77777777">
      <w:pPr>
        <w:pStyle w:val="Puesto"/>
        <w:rPr>
          <w:lang w:val="es-ES_tradnl"/>
        </w:rPr>
      </w:pPr>
      <w:sdt>
        <w:sdtPr>
          <w:rPr>
            <w:lang w:val="es-ES_tradnl"/>
          </w:rPr>
          <w:alias w:val="Escriba el título:"/>
          <w:tag w:val="Escriba el título:"/>
          <w:id w:val="2007550668"/>
          <w:placeholder>
            <w:docPart w:val="210C67B8B132427FA2DC1D93AF0F0D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15:appearance w15:val="hidden"/>
          <w:text w:multiLine="1"/>
        </w:sdtPr>
        <w:sdtEndPr/>
        <w:sdtContent>
          <w:r w:rsidR="009B3E32">
            <w:rPr>
              <w:lang w:val="es-ES_tradnl"/>
            </w:rPr>
            <w:t xml:space="preserve">SISTEMA </w:t>
          </w:r>
          <w:r w:rsidR="00767C10">
            <w:rPr>
              <w:lang w:val="es-ES_tradnl"/>
            </w:rPr>
            <w:t>[XXXX]</w:t>
          </w:r>
        </w:sdtContent>
      </w:sdt>
    </w:p>
    <w:p xmlns:wp14="http://schemas.microsoft.com/office/word/2010/wordml" w:rsidRPr="0076282F" w:rsidR="0076282F" w:rsidP="5FEA61C7" w:rsidRDefault="0076282F" w14:paraId="2125D599" wp14:textId="5383013F">
      <w:pPr>
        <w:pStyle w:val="Puesto"/>
        <w:rPr>
          <w:sz w:val="40"/>
          <w:szCs w:val="40"/>
          <w:lang w:val="es-ES"/>
        </w:rPr>
      </w:pPr>
      <w:r w:rsidRPr="5FEA61C7" w:rsidR="216951B1">
        <w:rPr>
          <w:sz w:val="40"/>
          <w:szCs w:val="40"/>
          <w:lang w:val="es-ES"/>
        </w:rPr>
        <w:t>REQUERIMIENTO</w:t>
      </w:r>
      <w:r w:rsidRPr="5FEA61C7" w:rsidR="0076282F">
        <w:rPr>
          <w:sz w:val="40"/>
          <w:szCs w:val="40"/>
          <w:lang w:val="es-ES"/>
        </w:rPr>
        <w:t xml:space="preserve"> DE CAMBIO</w:t>
      </w:r>
    </w:p>
    <w:p xmlns:wp14="http://schemas.microsoft.com/office/word/2010/wordml" w:rsidRPr="0076282F" w:rsidR="0076282F" w:rsidP="5FEA61C7" w:rsidRDefault="0076282F" w14:paraId="124C70B0" wp14:textId="5AC7EAF9">
      <w:pPr>
        <w:pStyle w:val="Puesto"/>
        <w:rPr>
          <w:sz w:val="40"/>
          <w:szCs w:val="40"/>
          <w:lang w:val="es-ES"/>
        </w:rPr>
      </w:pPr>
      <w:r w:rsidRPr="5FEA61C7" w:rsidR="0076282F">
        <w:rPr>
          <w:sz w:val="40"/>
          <w:szCs w:val="40"/>
          <w:lang w:val="es-ES"/>
        </w:rPr>
        <w:t>[#</w:t>
      </w:r>
      <w:r w:rsidRPr="5FEA61C7" w:rsidR="325B7979">
        <w:rPr>
          <w:sz w:val="40"/>
          <w:szCs w:val="40"/>
          <w:lang w:val="es-ES"/>
        </w:rPr>
        <w:t>1.0</w:t>
      </w:r>
      <w:r w:rsidRPr="5FEA61C7" w:rsidR="072068D5">
        <w:rPr>
          <w:sz w:val="40"/>
          <w:szCs w:val="40"/>
          <w:lang w:val="es-ES"/>
        </w:rPr>
        <w:t>01</w:t>
      </w:r>
      <w:r w:rsidRPr="5FEA61C7" w:rsidR="3FA44C4B">
        <w:rPr>
          <w:sz w:val="40"/>
          <w:szCs w:val="40"/>
          <w:lang w:val="es-ES"/>
        </w:rPr>
        <w:t xml:space="preserve"> – ASIGNACION DE DOMICILIO</w:t>
      </w:r>
      <w:r w:rsidRPr="5FEA61C7" w:rsidR="0076282F">
        <w:rPr>
          <w:sz w:val="40"/>
          <w:szCs w:val="40"/>
          <w:lang w:val="es-ES"/>
        </w:rPr>
        <w:t>]</w:t>
      </w:r>
    </w:p>
    <w:p xmlns:wp14="http://schemas.microsoft.com/office/word/2010/wordml" w:rsidR="000B0448" w:rsidP="000B0448" w:rsidRDefault="000B0448" w14:paraId="672A6659" wp14:textId="77777777">
      <w:pPr>
        <w:pStyle w:val="Puesto"/>
        <w:rPr>
          <w:sz w:val="40"/>
          <w:szCs w:val="40"/>
          <w:lang w:val="es-ES_tradnl"/>
        </w:rPr>
      </w:pPr>
    </w:p>
    <w:p xmlns:wp14="http://schemas.microsoft.com/office/word/2010/wordml" w:rsidRPr="000B0448" w:rsidR="008F3975" w:rsidP="000B0448" w:rsidRDefault="000B0448" w14:paraId="077BEB51" wp14:textId="77777777">
      <w:pPr>
        <w:pStyle w:val="Puesto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desarrollo it</w:t>
      </w:r>
      <w:r w:rsidRPr="000B0448" w:rsidR="00296FF7">
        <w:rPr>
          <w:sz w:val="40"/>
          <w:szCs w:val="40"/>
          <w:lang w:val="es-ES_tradnl" w:bidi="es-ES"/>
        </w:rPr>
        <w:br/>
      </w:r>
    </w:p>
    <w:p xmlns:wp14="http://schemas.microsoft.com/office/word/2010/wordml" w:rsidRPr="00FA54A0" w:rsidR="008F3975" w:rsidRDefault="008F3975" w14:paraId="0A37501D" wp14:textId="77777777">
      <w:pPr>
        <w:rPr>
          <w:lang w:val="es-ES_tradnl"/>
        </w:rPr>
        <w:sectPr w:rsidRPr="00FA54A0" w:rsidR="008F3975" w:rsidSect="00FA54A0">
          <w:pgSz w:w="11907" w:h="16839" w:orient="portrait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xmlns:wp14="http://schemas.microsoft.com/office/word/2010/wordml" w:rsidRPr="00FA54A0" w:rsidR="00964B42" w:rsidP="00964B42" w:rsidRDefault="00964B42" w14:paraId="5DAB6C7B" wp14:textId="77777777">
      <w:pPr>
        <w:spacing w:after="0" w:line="240" w:lineRule="auto"/>
        <w:rPr>
          <w:lang w:val="es-ES_tradnl"/>
        </w:rPr>
      </w:pPr>
    </w:p>
    <w:sdt>
      <w:sdtPr>
        <w:id w:val="608201685"/>
        <w:docPartObj>
          <w:docPartGallery w:val="Table of Contents"/>
          <w:docPartUnique/>
        </w:docPartObj>
      </w:sdtPr>
      <w:sdtContent>
        <w:p xmlns:wp14="http://schemas.microsoft.com/office/word/2010/wordml" w:rsidR="00964B42" w:rsidRDefault="00964B42" w14:paraId="6FBB589F" wp14:textId="77777777">
          <w:pPr>
            <w:pStyle w:val="TtulodeTDC"/>
          </w:pPr>
          <w:r w:rsidR="00964B42">
            <w:rPr/>
            <w:t>Contenido</w:t>
          </w:r>
        </w:p>
        <w:p xmlns:wp14="http://schemas.microsoft.com/office/word/2010/wordml" w:rsidR="00056BF0" w:rsidP="74DBFEAC" w:rsidRDefault="00964B42" w14:paraId="1BBE4FCE" wp14:textId="2868D40E">
          <w:pPr>
            <w:pStyle w:val="TDC1"/>
            <w:tabs>
              <w:tab w:val="right" w:leader="dot" w:pos="9015"/>
            </w:tabs>
            <w:rPr>
              <w:rStyle w:val="Hipervnculo"/>
              <w:noProof/>
              <w:lang w:val="es-AR" w:eastAsia="es-AR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606816982">
            <w:r w:rsidRPr="74DBFEAC" w:rsidR="74DBFEAC">
              <w:rPr>
                <w:rStyle w:val="Hipervnculo"/>
              </w:rPr>
              <w:t>REVISION</w:t>
            </w:r>
            <w:r>
              <w:tab/>
            </w:r>
            <w:r>
              <w:fldChar w:fldCharType="begin"/>
            </w:r>
            <w:r>
              <w:instrText xml:space="preserve">PAGEREF _Toc1606816982 \h</w:instrText>
            </w:r>
            <w:r>
              <w:fldChar w:fldCharType="separate"/>
            </w:r>
            <w:r w:rsidRPr="74DBFEAC" w:rsidR="74DBFEAC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="00056BF0" w:rsidP="74DBFEAC" w:rsidRDefault="00056BF0" w14:paraId="00D88E62" wp14:textId="0DFCA6D2">
          <w:pPr>
            <w:pStyle w:val="TDC1"/>
            <w:tabs>
              <w:tab w:val="right" w:leader="dot" w:pos="9015"/>
            </w:tabs>
            <w:rPr>
              <w:rStyle w:val="Hipervnculo"/>
              <w:noProof/>
              <w:lang w:val="es-AR" w:eastAsia="es-AR"/>
            </w:rPr>
          </w:pPr>
          <w:hyperlink w:anchor="_Toc5453279">
            <w:r w:rsidRPr="74DBFEAC" w:rsidR="74DBFEAC">
              <w:rPr>
                <w:rStyle w:val="Hipervnculo"/>
              </w:rPr>
              <w:t>INTRODUCCION.</w:t>
            </w:r>
            <w:r>
              <w:tab/>
            </w:r>
            <w:r>
              <w:fldChar w:fldCharType="begin"/>
            </w:r>
            <w:r>
              <w:instrText xml:space="preserve">PAGEREF _Toc5453279 \h</w:instrText>
            </w:r>
            <w:r>
              <w:fldChar w:fldCharType="separate"/>
            </w:r>
            <w:r w:rsidRPr="74DBFEAC" w:rsidR="74DBFEAC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="00056BF0" w:rsidP="74DBFEAC" w:rsidRDefault="00056BF0" w14:paraId="4BFE2A1E" wp14:textId="487DA8F3">
          <w:pPr>
            <w:pStyle w:val="TDC1"/>
            <w:tabs>
              <w:tab w:val="right" w:leader="dot" w:pos="9015"/>
            </w:tabs>
            <w:rPr>
              <w:rStyle w:val="Hipervnculo"/>
              <w:noProof/>
              <w:lang w:val="es-AR" w:eastAsia="es-AR"/>
            </w:rPr>
          </w:pPr>
          <w:hyperlink w:anchor="_Toc259634632">
            <w:r w:rsidRPr="74DBFEAC" w:rsidR="74DBFEAC">
              <w:rPr>
                <w:rStyle w:val="Hipervnculo"/>
              </w:rPr>
              <w:t>ALCANCE</w:t>
            </w:r>
            <w:r>
              <w:tab/>
            </w:r>
            <w:r>
              <w:fldChar w:fldCharType="begin"/>
            </w:r>
            <w:r>
              <w:instrText xml:space="preserve">PAGEREF _Toc259634632 \h</w:instrText>
            </w:r>
            <w:r>
              <w:fldChar w:fldCharType="separate"/>
            </w:r>
            <w:r w:rsidRPr="74DBFEAC" w:rsidR="74DBFEAC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74DBFEAC" w:rsidP="74DBFEAC" w:rsidRDefault="74DBFEAC" w14:paraId="58B09ACF" w14:textId="37F86B9E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093178670">
            <w:r w:rsidRPr="74DBFEAC" w:rsidR="74DBFEAC">
              <w:rPr>
                <w:rStyle w:val="Hipervnculo"/>
              </w:rPr>
              <w:t>Desarrollo</w:t>
            </w:r>
            <w:r>
              <w:tab/>
            </w:r>
            <w:r>
              <w:fldChar w:fldCharType="begin"/>
            </w:r>
            <w:r>
              <w:instrText xml:space="preserve">PAGEREF _Toc1093178670 \h</w:instrText>
            </w:r>
            <w:r>
              <w:fldChar w:fldCharType="separate"/>
            </w:r>
            <w:r w:rsidRPr="74DBFEAC" w:rsidR="74DBFEAC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74DBFEAC" w:rsidP="74DBFEAC" w:rsidRDefault="74DBFEAC" w14:paraId="137FD4E5" w14:textId="389F4A69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789915289">
            <w:r w:rsidRPr="74DBFEAC" w:rsidR="74DBFEAC">
              <w:rPr>
                <w:rStyle w:val="Hipervnculo"/>
              </w:rPr>
              <w:t>Envíos Masivos</w:t>
            </w:r>
            <w:r>
              <w:tab/>
            </w:r>
            <w:r>
              <w:fldChar w:fldCharType="begin"/>
            </w:r>
            <w:r>
              <w:instrText xml:space="preserve">PAGEREF _Toc1789915289 \h</w:instrText>
            </w:r>
            <w:r>
              <w:fldChar w:fldCharType="separate"/>
            </w:r>
            <w:r w:rsidRPr="74DBFEAC" w:rsidR="74DBFEAC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74DBFEAC" w:rsidP="74DBFEAC" w:rsidRDefault="74DBFEAC" w14:paraId="3E0425C7" w14:textId="0FC56FFF">
          <w:pPr>
            <w:pStyle w:val="TDC1"/>
            <w:tabs>
              <w:tab w:val="right" w:leader="dot" w:pos="9015"/>
            </w:tabs>
            <w:rPr>
              <w:rStyle w:val="Hipervnculo"/>
            </w:rPr>
          </w:pPr>
          <w:hyperlink w:anchor="_Toc1320704253">
            <w:r w:rsidRPr="74DBFEAC" w:rsidR="74DBFEAC">
              <w:rPr>
                <w:rStyle w:val="Hipervnculo"/>
              </w:rPr>
              <w:t>Auditoria</w:t>
            </w:r>
            <w:r>
              <w:tab/>
            </w:r>
            <w:r>
              <w:fldChar w:fldCharType="begin"/>
            </w:r>
            <w:r>
              <w:instrText xml:space="preserve">PAGEREF _Toc1320704253 \h</w:instrText>
            </w:r>
            <w:r>
              <w:fldChar w:fldCharType="separate"/>
            </w:r>
            <w:r w:rsidRPr="74DBFEAC" w:rsidR="74DBFEAC">
              <w:rPr>
                <w:rStyle w:val="Hipervnculo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="00964B42" w:rsidRDefault="00964B42" w14:paraId="02EB378F" wp14:textId="77777777"/>
    <w:p xmlns:wp14="http://schemas.microsoft.com/office/word/2010/wordml" w:rsidR="000A3BF7" w:rsidRDefault="000A3BF7" w14:paraId="6A05A809" wp14:textId="77777777">
      <w:pPr>
        <w:rPr>
          <w:lang w:val="es-ES_tradnl"/>
        </w:rPr>
      </w:pPr>
      <w:r>
        <w:rPr>
          <w:lang w:val="es-ES_tradnl"/>
        </w:rPr>
        <w:br w:type="page"/>
      </w:r>
      <w:bookmarkStart w:name="_GoBack" w:id="0"/>
      <w:bookmarkEnd w:id="0"/>
    </w:p>
    <w:p xmlns:wp14="http://schemas.microsoft.com/office/word/2010/wordml" w:rsidR="00767C10" w:rsidP="74DBFEAC" w:rsidRDefault="00767C10" w14:paraId="2ABB94F9" wp14:textId="77777777">
      <w:pPr>
        <w:pStyle w:val="Ttulo1"/>
        <w:rPr>
          <w:lang w:val="es-ES"/>
        </w:rPr>
      </w:pPr>
      <w:bookmarkStart w:name="_Toc1606816982" w:id="817927275"/>
      <w:r w:rsidRPr="74DBFEAC" w:rsidR="00767C10">
        <w:rPr>
          <w:lang w:val="es-ES"/>
        </w:rPr>
        <w:t>REVISION</w:t>
      </w:r>
      <w:bookmarkEnd w:id="817927275"/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1803"/>
        <w:gridCol w:w="2161"/>
        <w:gridCol w:w="5053"/>
      </w:tblGrid>
      <w:tr xmlns:wp14="http://schemas.microsoft.com/office/word/2010/wordml" w:rsidR="00767C10" w:rsidTr="74DBFEAC" w14:paraId="4B69B6ED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/>
          </w:tcPr>
          <w:p w:rsidR="00767C10" w:rsidP="00767C10" w:rsidRDefault="00767C10" w14:paraId="48FF8E3E" wp14:textId="77777777">
            <w:pPr>
              <w:rPr>
                <w:lang w:val="es-ES_tradnl"/>
              </w:rPr>
            </w:pPr>
            <w:r>
              <w:rPr>
                <w:lang w:val="es-ES_tradnl"/>
              </w:rPr>
              <w:t>Fecha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1" w:type="dxa"/>
            <w:tcMar/>
          </w:tcPr>
          <w:p w:rsidR="00767C10" w:rsidP="00767C10" w:rsidRDefault="00767C10" w14:paraId="6EAC15AF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3" w:type="dxa"/>
            <w:tcMar/>
          </w:tcPr>
          <w:p w:rsidR="00767C10" w:rsidP="00767C10" w:rsidRDefault="00767C10" w14:paraId="2A7BED47" wp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>
              <w:rPr>
                <w:lang w:val="es-ES_tradnl"/>
              </w:rPr>
              <w:t>Detalle</w:t>
            </w:r>
          </w:p>
        </w:tc>
      </w:tr>
      <w:tr xmlns:wp14="http://schemas.microsoft.com/office/word/2010/wordml" w:rsidR="00767C10" w:rsidTr="74DBFEAC" w14:paraId="4B36635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/>
          </w:tcPr>
          <w:p w:rsidRPr="00095763" w:rsidR="00767C10" w:rsidP="5FEA61C7" w:rsidRDefault="00767C10" w14:paraId="1955E67F" wp14:textId="24BD743F">
            <w:pPr>
              <w:rPr>
                <w:b w:val="0"/>
                <w:bCs w:val="0"/>
                <w:lang w:val="es-ES"/>
              </w:rPr>
            </w:pPr>
            <w:r w:rsidRPr="5FEA61C7" w:rsidR="30EB5547">
              <w:rPr>
                <w:b w:val="0"/>
                <w:bCs w:val="0"/>
                <w:lang w:val="es-ES"/>
              </w:rPr>
              <w:t>1</w:t>
            </w:r>
            <w:r w:rsidRPr="5FEA61C7" w:rsidR="00767C10">
              <w:rPr>
                <w:b w:val="0"/>
                <w:bCs w:val="0"/>
                <w:lang w:val="es-ES"/>
              </w:rPr>
              <w:t>1/0</w:t>
            </w:r>
            <w:r w:rsidRPr="5FEA61C7" w:rsidR="74CE7939">
              <w:rPr>
                <w:b w:val="0"/>
                <w:bCs w:val="0"/>
                <w:lang w:val="es-ES"/>
              </w:rPr>
              <w:t>8</w:t>
            </w:r>
            <w:r w:rsidRPr="5FEA61C7" w:rsidR="00767C10">
              <w:rPr>
                <w:b w:val="0"/>
                <w:bCs w:val="0"/>
                <w:lang w:val="es-ES"/>
              </w:rPr>
              <w:t>/</w:t>
            </w:r>
            <w:r w:rsidRPr="5FEA61C7" w:rsidR="3954590C">
              <w:rPr>
                <w:b w:val="0"/>
                <w:bCs w:val="0"/>
                <w:lang w:val="es-ES"/>
              </w:rPr>
              <w:t>2023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1" w:type="dxa"/>
            <w:tcMar/>
          </w:tcPr>
          <w:p w:rsidR="00767C10" w:rsidP="5FEA61C7" w:rsidRDefault="00095763" w14:paraId="73D5C597" wp14:textId="070412B7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5FEA61C7" w:rsidR="620D489D">
              <w:rPr>
                <w:lang w:val="es-ES"/>
              </w:rPr>
              <w:t>sberdia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3" w:type="dxa"/>
            <w:tcMar/>
          </w:tcPr>
          <w:p w:rsidR="00767C10" w:rsidP="5FEA61C7" w:rsidRDefault="00095763" w14:paraId="620612A6" wp14:textId="3061C093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5FEA61C7" w:rsidR="3954590C">
              <w:rPr>
                <w:lang w:val="es-ES"/>
              </w:rPr>
              <w:t>Versión inicial. Descripción completa del requerimiento.</w:t>
            </w:r>
          </w:p>
        </w:tc>
      </w:tr>
      <w:tr xmlns:wp14="http://schemas.microsoft.com/office/word/2010/wordml" w:rsidR="00767C10" w:rsidTr="74DBFEAC" w14:paraId="5A39BB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/>
          </w:tcPr>
          <w:p w:rsidR="00767C10" w:rsidP="74DBFEAC" w:rsidRDefault="00767C10" w14:paraId="41C8F396" wp14:textId="3195486A">
            <w:pPr>
              <w:rPr>
                <w:lang w:val="es-ES"/>
              </w:rPr>
            </w:pPr>
            <w:r w:rsidRPr="74DBFEAC" w:rsidR="68D655D6">
              <w:rPr>
                <w:lang w:val="es-ES"/>
              </w:rPr>
              <w:t>01/09/2023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1" w:type="dxa"/>
            <w:tcMar/>
          </w:tcPr>
          <w:p w:rsidR="00767C10" w:rsidP="74DBFEAC" w:rsidRDefault="00767C10" w14:paraId="72A3D3EC" wp14:textId="7FD492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74DBFEAC" w:rsidR="68D655D6">
              <w:rPr>
                <w:lang w:val="es-ES"/>
              </w:rPr>
              <w:t>psimoes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3" w:type="dxa"/>
            <w:tcMar/>
          </w:tcPr>
          <w:p w:rsidR="00767C10" w:rsidP="74DBFEAC" w:rsidRDefault="00767C10" w14:paraId="0D0B940D" wp14:textId="6F52BB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74DBFEAC" w:rsidR="68D655D6">
              <w:rPr>
                <w:lang w:val="es-ES"/>
              </w:rPr>
              <w:t xml:space="preserve">Desarrollo </w:t>
            </w:r>
          </w:p>
        </w:tc>
      </w:tr>
      <w:tr xmlns:wp14="http://schemas.microsoft.com/office/word/2010/wordml" w:rsidR="00767C10" w:rsidTr="74DBFEAC" w14:paraId="0E27B0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Mar/>
          </w:tcPr>
          <w:p w:rsidR="00767C10" w:rsidP="00767C10" w:rsidRDefault="00767C10" w14:paraId="60061E4C" wp14:textId="77777777">
            <w:pPr>
              <w:rPr>
                <w:lang w:val="es-ES_tradn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1" w:type="dxa"/>
            <w:tcMar/>
          </w:tcPr>
          <w:p w:rsidR="00767C10" w:rsidP="00767C10" w:rsidRDefault="00767C10" w14:paraId="44EAFD9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3" w:type="dxa"/>
            <w:tcMar/>
          </w:tcPr>
          <w:p w:rsidR="00767C10" w:rsidP="00767C10" w:rsidRDefault="00767C10" w14:paraId="4B94D5A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</w:p>
        </w:tc>
      </w:tr>
    </w:tbl>
    <w:p xmlns:wp14="http://schemas.microsoft.com/office/word/2010/wordml" w:rsidR="00095763" w:rsidP="00767C10" w:rsidRDefault="00095763" w14:paraId="3DEEC669" wp14:textId="77777777">
      <w:pPr>
        <w:rPr>
          <w:lang w:val="es-ES_tradnl"/>
        </w:rPr>
      </w:pPr>
    </w:p>
    <w:p xmlns:wp14="http://schemas.microsoft.com/office/word/2010/wordml" w:rsidR="00095763" w:rsidRDefault="00095763" w14:paraId="3656B9AB" wp14:textId="77777777">
      <w:pPr>
        <w:rPr>
          <w:lang w:val="es-ES_tradnl"/>
        </w:rPr>
      </w:pPr>
      <w:r>
        <w:rPr>
          <w:lang w:val="es-ES_tradnl"/>
        </w:rPr>
        <w:br w:type="page"/>
      </w:r>
    </w:p>
    <w:p xmlns:wp14="http://schemas.microsoft.com/office/word/2010/wordml" w:rsidR="0030584B" w:rsidP="5FEA61C7" w:rsidRDefault="0030584B" w14:paraId="275E5E9D" wp14:textId="6860C4F3">
      <w:pPr>
        <w:pStyle w:val="Ttulo1"/>
        <w:rPr>
          <w:lang w:val="es-ES"/>
        </w:rPr>
      </w:pPr>
      <w:bookmarkStart w:name="_Toc5453279" w:id="1824916920"/>
      <w:r w:rsidRPr="74DBFEAC" w:rsidR="00046BB1">
        <w:rPr>
          <w:lang w:val="es-ES"/>
        </w:rPr>
        <w:t>INTRODUCCI</w:t>
      </w:r>
      <w:r w:rsidRPr="74DBFEAC" w:rsidR="00E264B5">
        <w:rPr>
          <w:lang w:val="es-ES"/>
        </w:rPr>
        <w:t>ON.</w:t>
      </w:r>
      <w:bookmarkEnd w:id="1824916920"/>
    </w:p>
    <w:p xmlns:wp14="http://schemas.microsoft.com/office/word/2010/wordml" w:rsidR="0030584B" w:rsidP="5FEA61C7" w:rsidRDefault="0030584B" w14:paraId="5DC0B073" wp14:textId="01DDF180">
      <w:pPr>
        <w:pStyle w:val="Normal"/>
        <w:jc w:val="both"/>
        <w:rPr>
          <w:rFonts w:ascii="Calibri" w:hAnsi="Calibri" w:eastAsia="Calibri" w:cs="Calibri" w:asciiTheme="majorAscii" w:hAnsiTheme="majorAscii" w:eastAsiaTheme="majorAscii" w:cstheme="majorAscii"/>
          <w:lang w:val="es-ES"/>
        </w:rPr>
      </w:pPr>
      <w:r w:rsidRPr="5FEA61C7" w:rsidR="7BD9351E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El aplicativo debe contar con la posibilidad de asignar y/o modificar domicilios de entrega </w:t>
      </w:r>
      <w:r w:rsidRPr="5FEA61C7" w:rsidR="37C7E4B3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par</w:t>
      </w:r>
      <w:r w:rsidRPr="5FEA61C7" w:rsidR="7BD9351E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a cada una de las guías (que </w:t>
      </w:r>
      <w:r w:rsidRPr="5FEA61C7" w:rsidR="0B3A5CAD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actualmente </w:t>
      </w:r>
      <w:r w:rsidRPr="5FEA61C7" w:rsidR="7BD9351E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incluye el domicilio real del destinatario)</w:t>
      </w:r>
      <w:r w:rsidRPr="5FEA61C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.</w:t>
      </w:r>
      <w:r w:rsidRPr="5FEA61C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</w:t>
      </w:r>
    </w:p>
    <w:p xmlns:wp14="http://schemas.microsoft.com/office/word/2010/wordml" w:rsidR="0030584B" w:rsidP="5FEA61C7" w:rsidRDefault="0030584B" w14:paraId="2E90F12D" wp14:textId="51D84136">
      <w:pPr>
        <w:pStyle w:val="Normal"/>
        <w:jc w:val="both"/>
        <w:rPr>
          <w:rFonts w:ascii="Calibri" w:hAnsi="Calibri" w:eastAsia="Calibri" w:cs="Calibri" w:asciiTheme="majorAscii" w:hAnsiTheme="majorAscii" w:eastAsiaTheme="majorAscii" w:cstheme="majorAscii"/>
          <w:lang w:val="es-ES"/>
        </w:rPr>
      </w:pP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Más allá </w:t>
      </w:r>
      <w:r w:rsidRPr="64CFF987" w:rsidR="5E7B18AC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de 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que cada destinatario tenga </w:t>
      </w:r>
      <w:r w:rsidRPr="64CFF987" w:rsidR="66B5332D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asociada a cada guía 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su domicilio “real” </w:t>
      </w:r>
      <w:r w:rsidRPr="64CFF987" w:rsidR="466176F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(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asignado en el sistema Presea</w:t>
      </w:r>
      <w:r w:rsidRPr="64CFF987" w:rsidR="378048B5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)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y que el 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Sistema_Tracker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al importar los envíos cuente con dicha información, se da el caso de los envíos que deben ser en</w:t>
      </w:r>
      <w:r w:rsidRPr="64CFF987" w:rsidR="4D0A08C8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tregados en e</w:t>
      </w:r>
      <w:r w:rsidRPr="64CFF987" w:rsidR="4BA84552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l interior del país a través de empre</w:t>
      </w:r>
      <w:r w:rsidRPr="64CFF987" w:rsidR="31614E4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sas de transporte</w:t>
      </w:r>
      <w:r w:rsidRPr="64CFF987" w:rsidR="31614E4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</w:t>
      </w:r>
      <w:r w:rsidRPr="64CFF987" w:rsidR="73B69447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(</w:t>
      </w:r>
      <w:r w:rsidRPr="64CFF987" w:rsidR="73B69447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Suizo Tom y Suizo Piedrabuena inicialmente)</w:t>
      </w:r>
      <w:r w:rsidRPr="64CFF987" w:rsidR="73B69447">
        <w:rPr>
          <w:lang w:val="es-ES"/>
        </w:rPr>
        <w:t xml:space="preserve"> </w:t>
      </w:r>
      <w:r w:rsidRPr="64CFF987" w:rsidR="31614E4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y, en tal caso, el domicilio de entrega que debe </w:t>
      </w:r>
      <w:r w:rsidRPr="64CFF987" w:rsidR="31614E4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trackearse</w:t>
      </w:r>
      <w:r w:rsidRPr="64CFF987" w:rsidR="31614E4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es el del transporte asociado en el que se entregan los bultos</w:t>
      </w:r>
      <w:r w:rsidRPr="64CFF987" w:rsidR="2F083E4D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(no el domicilio real</w:t>
      </w:r>
      <w:r w:rsidRPr="64CFF987" w:rsidR="1F147B17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del cliente</w:t>
      </w:r>
      <w:r w:rsidRPr="64CFF987" w:rsidR="2F083E4D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)</w:t>
      </w:r>
      <w:r w:rsidRPr="64CFF987" w:rsidR="31614E4F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.</w:t>
      </w:r>
    </w:p>
    <w:p xmlns:wp14="http://schemas.microsoft.com/office/word/2010/wordml" w:rsidR="0030584B" w:rsidP="5FEA61C7" w:rsidRDefault="0030584B" w14:paraId="23133AA1" wp14:textId="088BAE25">
      <w:pPr>
        <w:pStyle w:val="Normal"/>
        <w:jc w:val="both"/>
        <w:rPr>
          <w:rFonts w:ascii="Calibri" w:hAnsi="Calibri" w:eastAsia="Calibri" w:cs="Calibri" w:asciiTheme="majorAscii" w:hAnsiTheme="majorAscii" w:eastAsiaTheme="majorAscii" w:cstheme="majorAscii"/>
          <w:lang w:val="es-ES"/>
        </w:rPr>
      </w:pP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Por lo </w:t>
      </w: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tanto,</w:t>
      </w: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pueden existir “n” cantidad de envíos que deben poseer como domicilio de entrega, no su domicilio real, sino el del transporte en donde se entregan los bultos para su transporte y entrega definitiva.</w:t>
      </w:r>
    </w:p>
    <w:p xmlns:wp14="http://schemas.microsoft.com/office/word/2010/wordml" w:rsidR="0030584B" w:rsidP="5FEA61C7" w:rsidRDefault="0030584B" w14:paraId="3ACC8785" wp14:textId="05D9A82F">
      <w:pPr>
        <w:pStyle w:val="Normal"/>
        <w:jc w:val="both"/>
        <w:rPr>
          <w:rFonts w:ascii="Calibri" w:hAnsi="Calibri" w:eastAsia="Calibri" w:cs="Calibri" w:asciiTheme="majorAscii" w:hAnsiTheme="majorAscii" w:eastAsiaTheme="majorAscii" w:cstheme="majorAscii"/>
          <w:lang w:val="es-ES"/>
        </w:rPr>
      </w:pP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Deberá adecuarse el aplicativo para que, previo al momento de la transmisión de datos al sistema de </w:t>
      </w: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trackeo</w:t>
      </w: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“</w:t>
      </w: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Logictracker</w:t>
      </w:r>
      <w:r w:rsidRPr="5FEA61C7" w:rsidR="5F786EE9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>” se permita la modificación de los domicilios de entrega de determinadas guías, y se almacene</w:t>
      </w:r>
      <w:r w:rsidRPr="5FEA61C7" w:rsidR="0DFD8B4B">
        <w:rPr>
          <w:rFonts w:ascii="Calibri" w:hAnsi="Calibri" w:eastAsia="Calibri" w:cs="Calibri" w:asciiTheme="majorAscii" w:hAnsiTheme="majorAscii" w:eastAsiaTheme="majorAscii" w:cstheme="majorAscii"/>
          <w:lang w:val="es-ES"/>
        </w:rPr>
        <w:t xml:space="preserve"> información de auditoría dentro del mismo que permita conocer dichas asignaciones de domicilio, determinando mínimamente la fecha, hora y usuario que efectuó dicha asignación.</w:t>
      </w:r>
    </w:p>
    <w:p xmlns:wp14="http://schemas.microsoft.com/office/word/2010/wordml" w:rsidR="0030584B" w:rsidP="5FEA61C7" w:rsidRDefault="0030584B" w14:paraId="139438B2" wp14:textId="44947FA8">
      <w:pPr>
        <w:pStyle w:val="Ttulo1"/>
        <w:rPr>
          <w:lang w:val="es-ES"/>
        </w:rPr>
      </w:pPr>
      <w:bookmarkStart w:name="_Toc259634632" w:id="1500287093"/>
      <w:r w:rsidRPr="74DBFEAC" w:rsidR="0030584B">
        <w:rPr>
          <w:lang w:val="es-ES"/>
        </w:rPr>
        <w:t>ALCANCE</w:t>
      </w:r>
      <w:bookmarkEnd w:id="150028709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3606"/>
        <w:gridCol w:w="3608"/>
      </w:tblGrid>
      <w:tr xmlns:wp14="http://schemas.microsoft.com/office/word/2010/wordml" w:rsidRPr="00E52750" w:rsidR="0030584B" w:rsidTr="74DBFEAC" w14:paraId="685E1B10" wp14:textId="77777777">
        <w:tc>
          <w:tcPr>
            <w:tcW w:w="1803" w:type="dxa"/>
            <w:tcMar/>
          </w:tcPr>
          <w:p w:rsidRPr="00E52750" w:rsidR="0030584B" w:rsidP="0030584B" w:rsidRDefault="0030584B" w14:paraId="72C42D4E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Fecha</w:t>
            </w:r>
          </w:p>
        </w:tc>
        <w:tc>
          <w:tcPr>
            <w:tcW w:w="3606" w:type="dxa"/>
            <w:tcMar/>
          </w:tcPr>
          <w:p w:rsidRPr="00E52750" w:rsidR="0030584B" w:rsidP="5FEA61C7" w:rsidRDefault="0030584B" w14:paraId="45FB0818" wp14:textId="35DCE944">
            <w:pPr>
              <w:rPr>
                <w:rFonts w:ascii="Calibri" w:hAnsi="Calibri" w:cs="Calibri" w:asciiTheme="majorAscii" w:hAnsiTheme="majorAscii" w:cstheme="majorAscii"/>
                <w:lang w:val="es-ES"/>
              </w:rPr>
            </w:pPr>
            <w:r w:rsidRPr="5FEA61C7" w:rsidR="11ADEC12">
              <w:rPr>
                <w:rFonts w:ascii="Calibri" w:hAnsi="Calibri" w:cs="Calibri" w:asciiTheme="majorAscii" w:hAnsiTheme="majorAscii" w:cstheme="majorAscii"/>
                <w:lang w:val="es-ES"/>
              </w:rPr>
              <w:t>08/08/2023</w:t>
            </w:r>
          </w:p>
        </w:tc>
        <w:tc>
          <w:tcPr>
            <w:tcW w:w="3608" w:type="dxa"/>
            <w:tcMar/>
          </w:tcPr>
          <w:p w:rsidRPr="00E52750" w:rsidR="0030584B" w:rsidP="5FEA61C7" w:rsidRDefault="0030584B" w14:paraId="03B1D1CD" wp14:textId="5A27361A">
            <w:pPr>
              <w:rPr>
                <w:rFonts w:ascii="Calibri" w:hAnsi="Calibri" w:cs="Calibri" w:asciiTheme="majorAscii" w:hAnsiTheme="majorAscii" w:cstheme="majorAscii"/>
                <w:b w:val="1"/>
                <w:bCs w:val="1"/>
                <w:lang w:val="es-ES"/>
              </w:rPr>
            </w:pPr>
            <w:r w:rsidRPr="5FEA61C7" w:rsidR="0030584B">
              <w:rPr>
                <w:rFonts w:ascii="Calibri" w:hAnsi="Calibri" w:cs="Calibri" w:asciiTheme="majorAscii" w:hAnsiTheme="majorAscii" w:cstheme="majorAscii"/>
                <w:b w:val="1"/>
                <w:bCs w:val="1"/>
                <w:lang w:val="es-ES"/>
              </w:rPr>
              <w:t>[#</w:t>
            </w:r>
            <w:r w:rsidRPr="5FEA61C7" w:rsidR="04E0BF4A">
              <w:rPr>
                <w:rFonts w:ascii="Calibri" w:hAnsi="Calibri" w:cs="Calibri" w:asciiTheme="majorAscii" w:hAnsiTheme="majorAscii" w:cstheme="majorAscii"/>
                <w:b w:val="1"/>
                <w:bCs w:val="1"/>
                <w:lang w:val="es-ES"/>
              </w:rPr>
              <w:t>1.001</w:t>
            </w:r>
            <w:r w:rsidRPr="5FEA61C7" w:rsidR="0030584B">
              <w:rPr>
                <w:rFonts w:ascii="Calibri" w:hAnsi="Calibri" w:cs="Calibri" w:asciiTheme="majorAscii" w:hAnsiTheme="majorAscii" w:cstheme="majorAscii"/>
                <w:b w:val="1"/>
                <w:bCs w:val="1"/>
                <w:lang w:val="es-ES"/>
              </w:rPr>
              <w:t>]</w:t>
            </w:r>
          </w:p>
        </w:tc>
      </w:tr>
      <w:tr xmlns:wp14="http://schemas.microsoft.com/office/word/2010/wordml" w:rsidRPr="00E52750" w:rsidR="0030584B" w:rsidTr="74DBFEAC" w14:paraId="0FDE0D59" wp14:textId="77777777">
        <w:tc>
          <w:tcPr>
            <w:tcW w:w="1803" w:type="dxa"/>
            <w:tcMar/>
          </w:tcPr>
          <w:p w:rsidRPr="00E52750" w:rsidR="0030584B" w:rsidP="0030584B" w:rsidRDefault="0030584B" w14:paraId="7B8FF01C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Solicitó</w:t>
            </w:r>
          </w:p>
        </w:tc>
        <w:tc>
          <w:tcPr>
            <w:tcW w:w="3606" w:type="dxa"/>
            <w:tcMar/>
          </w:tcPr>
          <w:p w:rsidRPr="00E52750" w:rsidR="0030584B" w:rsidP="5FEA61C7" w:rsidRDefault="00F8764C" w14:paraId="3AD4A248" wp14:textId="225B8504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5FEA61C7" w:rsidR="35150160">
              <w:rPr>
                <w:rFonts w:ascii="Calibri" w:hAnsi="Calibri" w:cs="Calibri" w:asciiTheme="majorAscii" w:hAnsiTheme="majorAscii" w:cstheme="majorAscii"/>
                <w:lang w:val="es-ES"/>
              </w:rPr>
              <w:t>Mariano Neira</w:t>
            </w:r>
          </w:p>
          <w:p w:rsidRPr="00E52750" w:rsidR="0030584B" w:rsidP="5FEA61C7" w:rsidRDefault="00F8764C" w14:paraId="2F55C727" wp14:textId="2E18755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cs="Calibri" w:asciiTheme="majorAscii" w:hAnsiTheme="majorAscii" w:cstheme="majorAscii"/>
                <w:lang w:val="es-ES"/>
              </w:rPr>
            </w:pPr>
            <w:r w:rsidRPr="5FEA61C7" w:rsidR="35150160">
              <w:rPr>
                <w:rFonts w:ascii="Calibri" w:hAnsi="Calibri" w:cs="Calibri" w:asciiTheme="majorAscii" w:hAnsiTheme="majorAscii" w:cstheme="majorAscii"/>
                <w:lang w:val="es-ES"/>
              </w:rPr>
              <w:t>Diego Brizuela</w:t>
            </w:r>
          </w:p>
        </w:tc>
        <w:tc>
          <w:tcPr>
            <w:tcW w:w="3608" w:type="dxa"/>
            <w:tcMar/>
          </w:tcPr>
          <w:p w:rsidRPr="00E52750" w:rsidR="0030584B" w:rsidP="0030584B" w:rsidRDefault="0030584B" w14:paraId="049F31CB" wp14:textId="77777777">
            <w:pPr>
              <w:rPr>
                <w:rFonts w:asciiTheme="majorHAnsi" w:hAnsiTheme="majorHAnsi" w:cstheme="majorHAnsi"/>
                <w:lang w:val="es-ES_tradnl"/>
              </w:rPr>
            </w:pPr>
          </w:p>
        </w:tc>
      </w:tr>
      <w:tr xmlns:wp14="http://schemas.microsoft.com/office/word/2010/wordml" w:rsidRPr="00E52750" w:rsidR="0030584B" w:rsidTr="74DBFEAC" w14:paraId="1D094029" wp14:textId="77777777">
        <w:tc>
          <w:tcPr>
            <w:tcW w:w="1803" w:type="dxa"/>
            <w:tcMar/>
          </w:tcPr>
          <w:p w:rsidRPr="00E52750" w:rsidR="0030584B" w:rsidP="0030584B" w:rsidRDefault="0030584B" w14:paraId="13AF19AB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Sistema</w:t>
            </w:r>
          </w:p>
        </w:tc>
        <w:tc>
          <w:tcPr>
            <w:tcW w:w="7214" w:type="dxa"/>
            <w:gridSpan w:val="2"/>
            <w:tcMar/>
          </w:tcPr>
          <w:p w:rsidRPr="00E52750" w:rsidR="0030584B" w:rsidP="5FEA61C7" w:rsidRDefault="00F8764C" w14:paraId="6504AFD6" wp14:textId="614F5E3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5FEA61C7" w:rsidR="20F2FE15">
              <w:rPr>
                <w:rFonts w:ascii="Calibri" w:hAnsi="Calibri" w:cs="Calibri" w:asciiTheme="majorAscii" w:hAnsiTheme="majorAscii" w:cstheme="majorAscii"/>
                <w:lang w:val="es-ES"/>
              </w:rPr>
              <w:t>Sistema_Tracker</w:t>
            </w:r>
          </w:p>
        </w:tc>
      </w:tr>
      <w:tr xmlns:wp14="http://schemas.microsoft.com/office/word/2010/wordml" w:rsidRPr="00E52750" w:rsidR="0030584B" w:rsidTr="74DBFEAC" w14:paraId="7E229B5D" wp14:textId="77777777">
        <w:tc>
          <w:tcPr>
            <w:tcW w:w="1803" w:type="dxa"/>
            <w:tcMar/>
          </w:tcPr>
          <w:p w:rsidRPr="00E52750" w:rsidR="0030584B" w:rsidP="0030584B" w:rsidRDefault="0030584B" w14:paraId="39B7FC86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Descripción</w:t>
            </w:r>
            <w:r w:rsidRPr="00E52750" w:rsidR="00F8764C">
              <w:rPr>
                <w:rFonts w:asciiTheme="majorHAnsi" w:hAnsiTheme="majorHAnsi" w:cstheme="majorHAnsi"/>
                <w:b/>
                <w:lang w:val="es-ES_tradnl"/>
              </w:rPr>
              <w:t xml:space="preserve"> del cambio</w:t>
            </w:r>
          </w:p>
        </w:tc>
        <w:tc>
          <w:tcPr>
            <w:tcW w:w="7214" w:type="dxa"/>
            <w:gridSpan w:val="2"/>
            <w:tcMar/>
          </w:tcPr>
          <w:p w:rsidRPr="00E52750" w:rsidR="0030584B" w:rsidP="5FEA61C7" w:rsidRDefault="00F8764C" w14:paraId="0A231AE4" wp14:textId="57CDE4AB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cs="Calibri" w:asciiTheme="majorAscii" w:hAnsiTheme="majorAscii" w:cstheme="majorAscii"/>
                <w:lang w:val="es-ES"/>
              </w:rPr>
            </w:pPr>
            <w:r w:rsidRPr="5FEA61C7" w:rsidR="3544E4A6">
              <w:rPr>
                <w:rFonts w:ascii="Calibri" w:hAnsi="Calibri" w:cs="Calibri" w:asciiTheme="majorAscii" w:hAnsiTheme="majorAscii" w:cstheme="majorAscii"/>
                <w:lang w:val="es-ES"/>
              </w:rPr>
              <w:t>Se deberá permitir asignar un nuevo domicilio de entrega a las guías</w:t>
            </w:r>
            <w:r w:rsidRPr="5FEA61C7" w:rsidR="74E26BD6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 obtenidas desde Presea</w:t>
            </w:r>
            <w:r w:rsidRPr="5FEA61C7" w:rsidR="3544E4A6">
              <w:rPr>
                <w:rFonts w:ascii="Calibri" w:hAnsi="Calibri" w:cs="Calibri" w:asciiTheme="majorAscii" w:hAnsiTheme="majorAscii" w:cstheme="majorAscii"/>
                <w:lang w:val="es-ES"/>
              </w:rPr>
              <w:t>. Dichos domicilios deben estar parametrizados dentro del aplicativo como e</w:t>
            </w:r>
            <w:r w:rsidRPr="5FEA61C7" w:rsidR="5052D143">
              <w:rPr>
                <w:rFonts w:ascii="Calibri" w:hAnsi="Calibri" w:cs="Calibri" w:asciiTheme="majorAscii" w:hAnsiTheme="majorAscii" w:cstheme="majorAscii"/>
                <w:lang w:val="es-ES"/>
              </w:rPr>
              <w:t>ntidades “Transportes” y tener asociados al menos un nombre y el domicilio correspondiente. La asignación del domicilio</w:t>
            </w:r>
            <w:r w:rsidRPr="5FEA61C7" w:rsidR="67E392A9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 </w:t>
            </w:r>
            <w:r w:rsidRPr="5FEA61C7" w:rsidR="5052D143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debe efectuarse de manera individual o masiva para envíos seleccionando de un </w:t>
            </w:r>
            <w:r w:rsidRPr="5FEA61C7" w:rsidR="5052D143">
              <w:rPr>
                <w:rFonts w:ascii="Calibri" w:hAnsi="Calibri" w:cs="Calibri" w:asciiTheme="majorAscii" w:hAnsiTheme="majorAscii" w:cstheme="majorAscii"/>
                <w:lang w:val="es-ES"/>
              </w:rPr>
              <w:t>contro</w:t>
            </w:r>
            <w:r w:rsidRPr="5FEA61C7" w:rsidR="56A78939">
              <w:rPr>
                <w:rFonts w:ascii="Calibri" w:hAnsi="Calibri" w:cs="Calibri" w:asciiTheme="majorAscii" w:hAnsiTheme="majorAscii" w:cstheme="majorAscii"/>
                <w:lang w:val="es-ES"/>
              </w:rPr>
              <w:t>l</w:t>
            </w:r>
            <w:r w:rsidRPr="5FEA61C7" w:rsidR="5052D143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 tipo combo los transportes existentes dentro del aplicativo.</w:t>
            </w:r>
          </w:p>
          <w:p w:rsidRPr="00E52750" w:rsidR="0030584B" w:rsidP="5FEA61C7" w:rsidRDefault="00F8764C" w14:paraId="28D69D35" wp14:textId="760D1EAE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Calibri" w:hAnsi="Calibri" w:cs="Calibri" w:asciiTheme="majorAscii" w:hAnsiTheme="majorAscii" w:cstheme="majorAscii"/>
                <w:lang w:val="es-ES"/>
              </w:rPr>
            </w:pPr>
            <w:r w:rsidRPr="5FEA61C7" w:rsidR="3E719948">
              <w:rPr>
                <w:rFonts w:ascii="Calibri" w:hAnsi="Calibri" w:cs="Calibri" w:asciiTheme="majorAscii" w:hAnsiTheme="majorAscii" w:cstheme="majorAscii"/>
                <w:lang w:val="es-ES"/>
              </w:rPr>
              <w:t>Se deberá almacenar información de auditoría para poder determinar las guías que fueron pasibles de cambio de domicilio de entrega.</w:t>
            </w:r>
          </w:p>
        </w:tc>
      </w:tr>
      <w:tr xmlns:wp14="http://schemas.microsoft.com/office/word/2010/wordml" w:rsidRPr="00E52750" w:rsidR="00F8764C" w:rsidTr="74DBFEAC" w14:paraId="31CB6413" wp14:textId="77777777">
        <w:tc>
          <w:tcPr>
            <w:tcW w:w="1803" w:type="dxa"/>
            <w:tcMar/>
          </w:tcPr>
          <w:p w:rsidRPr="00E52750" w:rsidR="00F8764C" w:rsidP="0030584B" w:rsidRDefault="00F8764C" w14:paraId="19E5B74D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Situación actual</w:t>
            </w:r>
          </w:p>
        </w:tc>
        <w:tc>
          <w:tcPr>
            <w:tcW w:w="7214" w:type="dxa"/>
            <w:gridSpan w:val="2"/>
            <w:tcMar/>
          </w:tcPr>
          <w:p w:rsidRPr="00E52750" w:rsidR="00F8764C" w:rsidP="5FEA61C7" w:rsidRDefault="00F8764C" w14:paraId="3337DFD2" wp14:textId="524F68FE">
            <w:pPr>
              <w:pStyle w:val="Normal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5FEA61C7" w:rsidR="0E029CC5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El sistema transmite la información al sistema </w:t>
            </w:r>
            <w:r w:rsidRPr="5FEA61C7" w:rsidR="0E029CC5">
              <w:rPr>
                <w:rFonts w:ascii="Calibri" w:hAnsi="Calibri" w:cs="Calibri" w:asciiTheme="majorAscii" w:hAnsiTheme="majorAscii" w:cstheme="majorAscii"/>
                <w:lang w:val="es-ES"/>
              </w:rPr>
              <w:t>Logictracker</w:t>
            </w:r>
            <w:r w:rsidRPr="5FEA61C7" w:rsidR="0E029CC5">
              <w:rPr>
                <w:rFonts w:ascii="Calibri" w:hAnsi="Calibri" w:cs="Calibri" w:asciiTheme="majorAscii" w:hAnsiTheme="majorAscii" w:cstheme="majorAscii"/>
                <w:lang w:val="es-ES"/>
              </w:rPr>
              <w:t>, indicando como domicilio de entrega de cada guía, el domicilio real del cliente.</w:t>
            </w:r>
          </w:p>
        </w:tc>
      </w:tr>
      <w:tr xmlns:wp14="http://schemas.microsoft.com/office/word/2010/wordml" w:rsidRPr="00E52750" w:rsidR="0030584B" w:rsidTr="74DBFEAC" w14:paraId="69BAC662" wp14:textId="77777777">
        <w:tc>
          <w:tcPr>
            <w:tcW w:w="1803" w:type="dxa"/>
            <w:tcMar/>
          </w:tcPr>
          <w:p w:rsidRPr="00E52750" w:rsidR="0030584B" w:rsidP="0030584B" w:rsidRDefault="0030584B" w14:paraId="68F445D6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 xml:space="preserve">Solución </w:t>
            </w:r>
          </w:p>
        </w:tc>
        <w:tc>
          <w:tcPr>
            <w:tcW w:w="7214" w:type="dxa"/>
            <w:gridSpan w:val="2"/>
            <w:tcMar/>
          </w:tcPr>
          <w:p w:rsidRPr="00E52750" w:rsidR="0030584B" w:rsidP="5FEA61C7" w:rsidRDefault="00F8764C" w14:paraId="21405332" wp14:textId="53D287B1">
            <w:pPr>
              <w:rPr>
                <w:rFonts w:ascii="Calibri" w:hAnsi="Calibri" w:cs="Calibri" w:asciiTheme="majorAscii" w:hAnsiTheme="majorAscii" w:cstheme="majorAscii"/>
                <w:lang w:val="es-ES"/>
              </w:rPr>
            </w:pPr>
            <w:r w:rsidRPr="5FEA61C7" w:rsidR="05E704AA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Se implementará la posibilidad de que el usuario pueda indicar el </w:t>
            </w:r>
            <w:r w:rsidRPr="5FEA61C7" w:rsidR="05E704AA">
              <w:rPr>
                <w:rFonts w:ascii="Calibri" w:hAnsi="Calibri" w:cs="Calibri" w:asciiTheme="majorAscii" w:hAnsiTheme="majorAscii" w:cstheme="majorAscii"/>
                <w:lang w:val="es-ES"/>
              </w:rPr>
              <w:t>domiciliod</w:t>
            </w:r>
            <w:r w:rsidRPr="5FEA61C7" w:rsidR="05E704AA">
              <w:rPr>
                <w:rFonts w:ascii="Calibri" w:hAnsi="Calibri" w:cs="Calibri" w:asciiTheme="majorAscii" w:hAnsiTheme="majorAscii" w:cstheme="majorAscii"/>
                <w:lang w:val="es-ES"/>
              </w:rPr>
              <w:t xml:space="preserve"> e entrega de cada guía.</w:t>
            </w:r>
          </w:p>
        </w:tc>
      </w:tr>
      <w:tr xmlns:wp14="http://schemas.microsoft.com/office/word/2010/wordml" w:rsidRPr="00E52750" w:rsidR="00F8764C" w:rsidTr="74DBFEAC" w14:paraId="7C7215D9" wp14:textId="77777777">
        <w:tc>
          <w:tcPr>
            <w:tcW w:w="9017" w:type="dxa"/>
            <w:gridSpan w:val="3"/>
            <w:tcMar/>
          </w:tcPr>
          <w:p w:rsidRPr="00E52750" w:rsidR="00F8764C" w:rsidP="00F8764C" w:rsidRDefault="00F8764C" w14:paraId="0B980EB8" wp14:textId="77777777">
            <w:pPr>
              <w:jc w:val="center"/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Pruebas y aprobaciones</w:t>
            </w:r>
          </w:p>
        </w:tc>
      </w:tr>
      <w:tr xmlns:wp14="http://schemas.microsoft.com/office/word/2010/wordml" w:rsidRPr="00E52750" w:rsidR="00F8764C" w:rsidTr="74DBFEAC" w14:paraId="3E9D312E" wp14:textId="77777777">
        <w:tc>
          <w:tcPr>
            <w:tcW w:w="1803" w:type="dxa"/>
            <w:tcMar/>
          </w:tcPr>
          <w:p w:rsidRPr="00E52750" w:rsidR="00F8764C" w:rsidP="0030584B" w:rsidRDefault="00F8764C" w14:paraId="6B04C121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Aprobado</w:t>
            </w:r>
          </w:p>
        </w:tc>
        <w:tc>
          <w:tcPr>
            <w:tcW w:w="7214" w:type="dxa"/>
            <w:gridSpan w:val="2"/>
            <w:tcMar/>
          </w:tcPr>
          <w:p w:rsidRPr="00E52750" w:rsidR="00F8764C" w:rsidP="0030584B" w:rsidRDefault="00F8764C" w14:paraId="2E84666A" wp14:textId="77777777">
            <w:pPr>
              <w:rPr>
                <w:rFonts w:asciiTheme="majorHAnsi" w:hAnsiTheme="majorHAnsi" w:cstheme="majorHAnsi"/>
                <w:lang w:val="es-ES_tradnl"/>
              </w:rPr>
            </w:pPr>
            <w:r w:rsidRPr="00E52750">
              <w:rPr>
                <w:rFonts w:asciiTheme="majorHAnsi" w:hAnsiTheme="majorHAnsi" w:cstheme="majorHAnsi"/>
                <w:lang w:val="es-ES_tradnl"/>
              </w:rPr>
              <w:t>[Usuario y fecha de aprobación del cambio]</w:t>
            </w:r>
          </w:p>
        </w:tc>
      </w:tr>
      <w:tr xmlns:wp14="http://schemas.microsoft.com/office/word/2010/wordml" w:rsidRPr="00E52750" w:rsidR="00F8764C" w:rsidTr="74DBFEAC" w14:paraId="18963129" wp14:textId="77777777">
        <w:tc>
          <w:tcPr>
            <w:tcW w:w="1803" w:type="dxa"/>
            <w:tcMar/>
          </w:tcPr>
          <w:p w:rsidRPr="00E52750" w:rsidR="00F8764C" w:rsidP="0030584B" w:rsidRDefault="00F8764C" w14:paraId="40A75AF6" wp14:textId="77777777">
            <w:pPr>
              <w:rPr>
                <w:rFonts w:asciiTheme="majorHAnsi" w:hAnsiTheme="majorHAnsi" w:cstheme="majorHAnsi"/>
                <w:b/>
                <w:lang w:val="es-ES_tradnl"/>
              </w:rPr>
            </w:pPr>
            <w:r w:rsidRPr="00E52750">
              <w:rPr>
                <w:rFonts w:asciiTheme="majorHAnsi" w:hAnsiTheme="majorHAnsi" w:cstheme="majorHAnsi"/>
                <w:b/>
                <w:lang w:val="es-ES_tradnl"/>
              </w:rPr>
              <w:t>Comentarios</w:t>
            </w:r>
          </w:p>
        </w:tc>
        <w:tc>
          <w:tcPr>
            <w:tcW w:w="7214" w:type="dxa"/>
            <w:gridSpan w:val="2"/>
            <w:tcMar/>
          </w:tcPr>
          <w:p w:rsidRPr="00E52750" w:rsidR="00F8764C" w:rsidP="0030584B" w:rsidRDefault="00F8764C" w14:paraId="53128261" wp14:textId="77777777">
            <w:pPr>
              <w:rPr>
                <w:rFonts w:asciiTheme="majorHAnsi" w:hAnsiTheme="majorHAnsi" w:cstheme="majorHAnsi"/>
                <w:lang w:val="es-ES_tradnl"/>
              </w:rPr>
            </w:pPr>
          </w:p>
        </w:tc>
      </w:tr>
      <w:tr w:rsidR="74DBFEAC" w:rsidTr="74DBFEAC" w14:paraId="5AA8040F">
        <w:trPr>
          <w:trHeight w:val="300"/>
        </w:trPr>
        <w:tc>
          <w:tcPr>
            <w:tcW w:w="1803" w:type="dxa"/>
            <w:tcMar/>
          </w:tcPr>
          <w:p w:rsidR="74DBFEAC" w:rsidP="74DBFEAC" w:rsidRDefault="74DBFEAC" w14:paraId="2EEF85F3" w14:textId="2A71B5BD">
            <w:pPr>
              <w:pStyle w:val="Normal"/>
              <w:rPr>
                <w:rFonts w:ascii="Calibri" w:hAnsi="Calibri" w:cs="Calibri" w:asciiTheme="majorAscii" w:hAnsiTheme="majorAscii" w:cstheme="majorAscii"/>
                <w:b w:val="1"/>
                <w:bCs w:val="1"/>
                <w:lang w:val="es-ES"/>
              </w:rPr>
            </w:pPr>
          </w:p>
        </w:tc>
        <w:tc>
          <w:tcPr>
            <w:tcW w:w="7214" w:type="dxa"/>
            <w:gridSpan w:val="2"/>
            <w:tcMar/>
          </w:tcPr>
          <w:p w:rsidR="74DBFEAC" w:rsidP="74DBFEAC" w:rsidRDefault="74DBFEAC" w14:paraId="1B7BD994" w14:textId="4D316C5D">
            <w:pPr>
              <w:pStyle w:val="Normal"/>
              <w:rPr>
                <w:rFonts w:ascii="Calibri" w:hAnsi="Calibri" w:cs="Calibri" w:asciiTheme="majorAscii" w:hAnsiTheme="majorAscii" w:cstheme="majorAscii"/>
                <w:lang w:val="es-ES"/>
              </w:rPr>
            </w:pPr>
          </w:p>
        </w:tc>
      </w:tr>
    </w:tbl>
    <w:p xmlns:wp14="http://schemas.microsoft.com/office/word/2010/wordml" w:rsidR="00E264B5" w:rsidP="00487EF2" w:rsidRDefault="00E264B5" w14:paraId="62486C05" wp14:textId="77777777">
      <w:pPr>
        <w:rPr>
          <w:lang w:val="es-ES_tradnl"/>
        </w:rPr>
      </w:pPr>
    </w:p>
    <w:p w:rsidR="74DBFEAC" w:rsidRDefault="74DBFEAC" w14:paraId="69AF5E38" w14:textId="12FAF2D7">
      <w:r>
        <w:br w:type="page"/>
      </w:r>
    </w:p>
    <w:p xmlns:wp14="http://schemas.microsoft.com/office/word/2010/wordml" w:rsidR="0030584B" w:rsidP="74DBFEAC" w:rsidRDefault="0030584B" w14:paraId="26628789" wp14:textId="718685ED">
      <w:pPr>
        <w:pStyle w:val="Ttulo1"/>
      </w:pPr>
      <w:bookmarkStart w:name="_Toc1093178670" w:id="1729334270"/>
      <w:r w:rsidRPr="74DBFEAC" w:rsidR="609340B4">
        <w:rPr>
          <w:lang w:val="es-ES"/>
        </w:rPr>
        <w:t>Desarrollo</w:t>
      </w:r>
      <w:bookmarkEnd w:id="1729334270"/>
    </w:p>
    <w:p xmlns:wp14="http://schemas.microsoft.com/office/word/2010/wordml" w:rsidR="0030584B" w:rsidP="74DBFEAC" w:rsidRDefault="0030584B" w14:paraId="2DECC2C0" wp14:textId="24D6905D">
      <w:pPr>
        <w:rPr>
          <w:lang w:val="es-ES"/>
        </w:rPr>
      </w:pPr>
    </w:p>
    <w:p xmlns:wp14="http://schemas.microsoft.com/office/word/2010/wordml" w:rsidR="0030584B" w:rsidP="00487EF2" w:rsidRDefault="0030584B" w14:paraId="79EE0B97" wp14:textId="6B53144E">
      <w:pPr/>
      <w:r w:rsidRPr="74DBFEAC" w:rsidR="609340B4">
        <w:rPr>
          <w:lang w:val="es-ES"/>
        </w:rPr>
        <w:t xml:space="preserve">Se agrego un nuevo </w:t>
      </w:r>
      <w:r w:rsidRPr="74DBFEAC" w:rsidR="246972E6">
        <w:rPr>
          <w:lang w:val="es-ES"/>
        </w:rPr>
        <w:t>menú</w:t>
      </w:r>
      <w:r w:rsidRPr="74DBFEAC" w:rsidR="609340B4">
        <w:rPr>
          <w:lang w:val="es-ES"/>
        </w:rPr>
        <w:t xml:space="preserve"> de Transportistas</w:t>
      </w:r>
      <w:r w:rsidRPr="74DBFEAC" w:rsidR="19ACE782">
        <w:rPr>
          <w:lang w:val="es-ES"/>
        </w:rPr>
        <w:t xml:space="preserve"> para poder ingresar</w:t>
      </w:r>
      <w:r w:rsidR="609340B4">
        <w:drawing>
          <wp:inline xmlns:wp14="http://schemas.microsoft.com/office/word/2010/wordprocessingDrawing" wp14:editId="24A5486E" wp14:anchorId="6BDF7003">
            <wp:extent cx="2209800" cy="2981325"/>
            <wp:effectExtent l="0" t="0" r="0" b="0"/>
            <wp:docPr id="5759308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f134ca6e96e4c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30584B" w:rsidP="74DBFEAC" w:rsidRDefault="0030584B" w14:paraId="7DE4993F" wp14:textId="744AFE83">
      <w:pPr>
        <w:pStyle w:val="Normal"/>
      </w:pPr>
      <w:r w:rsidR="7772EAD8">
        <w:rPr/>
        <w:t>Listado de Transportistas</w:t>
      </w:r>
    </w:p>
    <w:p xmlns:wp14="http://schemas.microsoft.com/office/word/2010/wordml" w:rsidR="0030584B" w:rsidP="74DBFEAC" w:rsidRDefault="0030584B" w14:paraId="4B99056E" wp14:textId="72658C90">
      <w:pPr>
        <w:pStyle w:val="Normal"/>
      </w:pPr>
      <w:r w:rsidR="17477B35">
        <w:drawing>
          <wp:inline xmlns:wp14="http://schemas.microsoft.com/office/word/2010/wordprocessingDrawing" wp14:editId="5C4A6DE7" wp14:anchorId="5B4C42E2">
            <wp:extent cx="5724525" cy="2273329"/>
            <wp:effectExtent l="0" t="0" r="0" b="0"/>
            <wp:docPr id="1492605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94c52452af4dd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7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477B35" w:rsidP="74DBFEAC" w:rsidRDefault="17477B35" w14:paraId="41033ECE" w14:textId="7AE8CE4A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s-ES"/>
        </w:rPr>
      </w:pPr>
      <w:r w:rsidRPr="74DBFEAC" w:rsidR="17477B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el listado de transportistas se verán todos los que están dados de alta en Presea tabla proveedores de logística, </w:t>
      </w:r>
      <w:r w:rsidRPr="74DBFEAC" w:rsidR="17477B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Tracker</w:t>
      </w:r>
      <w:r w:rsidRPr="74DBFEAC" w:rsidR="17477B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no da de alta, si </w:t>
      </w:r>
      <w:r w:rsidRPr="74DBFEAC" w:rsidR="5BD208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podes</w:t>
      </w:r>
      <w:r w:rsidRPr="74DBFEAC" w:rsidR="17477B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modificar y ahí es donde ingresas la dirección</w:t>
      </w:r>
      <w:r w:rsidRPr="74DBFEAC" w:rsidR="3FD6D6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</w:t>
      </w:r>
    </w:p>
    <w:p w:rsidR="74DBFEAC" w:rsidRDefault="74DBFEAC" w14:paraId="5AA90CC9" w14:textId="41E5458D">
      <w:r>
        <w:br w:type="page"/>
      </w:r>
    </w:p>
    <w:p w:rsidR="74DBFEAC" w:rsidP="74DBFEAC" w:rsidRDefault="74DBFEAC" w14:paraId="09C59720" w14:textId="37E68FA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0457F688" w:rsidP="74DBFEAC" w:rsidRDefault="0457F688" w14:paraId="685CF88B" w14:textId="37449338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s-ES"/>
        </w:rPr>
      </w:pPr>
      <w:r w:rsidRPr="74DBFEAC" w:rsidR="0457F6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Se carga la dirección y se presiona Guardar</w:t>
      </w:r>
    </w:p>
    <w:p w:rsidR="0457F688" w:rsidP="74DBFEAC" w:rsidRDefault="0457F688" w14:paraId="2C165239" w14:textId="452323A0">
      <w:pPr>
        <w:pStyle w:val="Normal"/>
      </w:pPr>
      <w:r w:rsidR="0457F688">
        <w:drawing>
          <wp:inline wp14:editId="2E0FDCED" wp14:anchorId="430183FE">
            <wp:extent cx="5940136" cy="1027149"/>
            <wp:effectExtent l="0" t="0" r="0" b="0"/>
            <wp:docPr id="7186168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5d76c1dcb945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136" cy="10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2D1C4" w:rsidP="74DBFEAC" w:rsidRDefault="2812D1C4" w14:paraId="201CA700" w14:textId="098736B1">
      <w:pPr>
        <w:pStyle w:val="Normal"/>
      </w:pPr>
      <w:bookmarkStart w:name="_Toc1789915289" w:id="1520235694"/>
      <w:r w:rsidRPr="74DBFEAC" w:rsidR="2812D1C4">
        <w:rPr>
          <w:rStyle w:val="Ttulo1Car"/>
        </w:rPr>
        <w:t>Envíos</w:t>
      </w:r>
      <w:r w:rsidRPr="74DBFEAC" w:rsidR="0457F688">
        <w:rPr>
          <w:rStyle w:val="Ttulo1Car"/>
        </w:rPr>
        <w:t xml:space="preserve"> Masivos</w:t>
      </w:r>
      <w:bookmarkEnd w:id="1520235694"/>
      <w:r w:rsidRPr="74DBFEAC" w:rsidR="0457F688">
        <w:rPr>
          <w:rStyle w:val="Ttulo1Car"/>
        </w:rPr>
        <w:t xml:space="preserve"> </w:t>
      </w:r>
    </w:p>
    <w:p w:rsidR="4100C252" w:rsidP="74DBFEAC" w:rsidRDefault="4100C252" w14:paraId="28F1B819" w14:textId="53A703B0">
      <w:pPr>
        <w:pStyle w:val="Normal"/>
      </w:pPr>
      <w:r w:rsidR="4100C252">
        <w:rPr/>
        <w:t xml:space="preserve">Para poder cambiar el domicilio a las </w:t>
      </w:r>
      <w:r w:rsidR="0182E01B">
        <w:rPr/>
        <w:t>guías</w:t>
      </w:r>
      <w:r w:rsidR="4100C252">
        <w:rPr/>
        <w:t xml:space="preserve">, se debe ingresar un transportista, si el mismo tiene ingresada una </w:t>
      </w:r>
      <w:r w:rsidR="16BEB4CA">
        <w:rPr/>
        <w:t>dirección esta</w:t>
      </w:r>
      <w:r w:rsidR="5F711A4C">
        <w:rPr/>
        <w:t xml:space="preserve"> aparecerá debajo. En caso contrario, se mostrará un mensaje indicando que no se ha registrado una dirección previamente, y se proporcionará la dirección de entrega actual de la guía.</w:t>
      </w:r>
    </w:p>
    <w:p w:rsidR="60D74396" w:rsidP="74DBFEAC" w:rsidRDefault="60D74396" w14:paraId="410E4CCE" w14:textId="513D1A96">
      <w:pPr>
        <w:pStyle w:val="Normal"/>
      </w:pPr>
      <w:r w:rsidR="60D74396">
        <w:drawing>
          <wp:inline wp14:editId="15BD1CAF" wp14:anchorId="5576298A">
            <wp:extent cx="5957454" cy="2056534"/>
            <wp:effectExtent l="0" t="0" r="0" b="0"/>
            <wp:docPr id="1628901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3b8d6ada7e4f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54" cy="20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D736BB" w:rsidP="74DBFEAC" w:rsidRDefault="7FD736BB" w14:paraId="555AA06B" w14:textId="58D709B6">
      <w:pPr>
        <w:pStyle w:val="Normal"/>
      </w:pPr>
      <w:r w:rsidR="7FD736BB">
        <w:drawing>
          <wp:inline wp14:editId="69059835" wp14:anchorId="62BEBF07">
            <wp:extent cx="4572000" cy="638175"/>
            <wp:effectExtent l="0" t="0" r="0" b="0"/>
            <wp:docPr id="1620234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648fcaa86947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D5030" w:rsidP="74DBFEAC" w:rsidRDefault="26BD5030" w14:paraId="7B5058C3" w14:textId="29DE3DA8">
      <w:pPr>
        <w:pStyle w:val="Normal"/>
      </w:pPr>
      <w:r w:rsidR="26BD5030">
        <w:rPr/>
        <w:t xml:space="preserve">En </w:t>
      </w:r>
      <w:r w:rsidR="7160039A">
        <w:rPr/>
        <w:t>el listado</w:t>
      </w:r>
      <w:r w:rsidR="2311ED89">
        <w:rPr/>
        <w:t xml:space="preserve"> </w:t>
      </w:r>
      <w:r w:rsidR="5A9CFB0B">
        <w:rPr/>
        <w:t xml:space="preserve">de </w:t>
      </w:r>
      <w:r w:rsidR="4422F5E8">
        <w:rPr/>
        <w:t>envíos</w:t>
      </w:r>
      <w:r w:rsidR="5A9CFB0B">
        <w:rPr/>
        <w:t xml:space="preserve"> </w:t>
      </w:r>
      <w:r w:rsidR="2311ED89">
        <w:rPr/>
        <w:t>si hubo cambio de domicilio</w:t>
      </w:r>
      <w:r w:rsidR="3D33E78E">
        <w:rPr/>
        <w:t>, se visualiza de la siguiente manera</w:t>
      </w:r>
    </w:p>
    <w:p w:rsidR="3D33E78E" w:rsidP="74DBFEAC" w:rsidRDefault="3D33E78E" w14:paraId="1CEA8C36" w14:textId="7F8F92BD">
      <w:pPr>
        <w:pStyle w:val="Normal"/>
      </w:pPr>
      <w:r w:rsidR="3D33E78E">
        <w:drawing>
          <wp:inline wp14:editId="42870649" wp14:anchorId="3E8BBF55">
            <wp:extent cx="5724525" cy="1439162"/>
            <wp:effectExtent l="0" t="0" r="0" b="0"/>
            <wp:docPr id="72687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d4336eb5e442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3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BFEAC" w:rsidRDefault="74DBFEAC" w14:paraId="780BB85B" w14:textId="0D4FC8D8">
      <w:r>
        <w:br w:type="page"/>
      </w:r>
    </w:p>
    <w:p w:rsidR="2C850B01" w:rsidP="74DBFEAC" w:rsidRDefault="2C850B01" w14:paraId="160BA876" w14:textId="4720A831">
      <w:pPr>
        <w:pStyle w:val="Normal"/>
        <w:rPr>
          <w:rStyle w:val="Ttulo1Car"/>
        </w:rPr>
      </w:pPr>
      <w:bookmarkStart w:name="_Toc1320704253" w:id="66507824"/>
      <w:r w:rsidRPr="74DBFEAC" w:rsidR="2C850B01">
        <w:rPr>
          <w:rStyle w:val="Ttulo1Car"/>
        </w:rPr>
        <w:t>Auditoria</w:t>
      </w:r>
      <w:bookmarkEnd w:id="66507824"/>
    </w:p>
    <w:p w:rsidR="2C850B01" w:rsidP="74DBFEAC" w:rsidRDefault="2C850B01" w14:paraId="1E64FAAA" w14:textId="4EA76D92">
      <w:pPr>
        <w:pStyle w:val="Normal"/>
      </w:pPr>
      <w:r w:rsidR="2C850B01">
        <w:drawing>
          <wp:inline wp14:editId="34CB5D92" wp14:anchorId="390C946F">
            <wp:extent cx="5857875" cy="1123950"/>
            <wp:effectExtent l="0" t="0" r="0" b="0"/>
            <wp:docPr id="12444762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6ec5f4475844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DBFEAC" w:rsidP="74DBFEAC" w:rsidRDefault="74DBFEAC" w14:paraId="4BAAD711" w14:textId="36350451">
      <w:pPr>
        <w:pStyle w:val="Normal"/>
      </w:pPr>
    </w:p>
    <w:p w:rsidR="74DBFEAC" w:rsidP="74DBFEAC" w:rsidRDefault="74DBFEAC" w14:paraId="3A149B2C" w14:textId="2EF4DCDE">
      <w:pPr>
        <w:pStyle w:val="Normal"/>
      </w:pPr>
    </w:p>
    <w:p w:rsidR="74DBFEAC" w:rsidP="74DBFEAC" w:rsidRDefault="74DBFEAC" w14:paraId="451C0605" w14:textId="4F055A6E">
      <w:pPr>
        <w:pStyle w:val="Normal"/>
      </w:pPr>
    </w:p>
    <w:p w:rsidR="74DBFEAC" w:rsidP="74DBFEAC" w:rsidRDefault="74DBFEAC" w14:paraId="3A598987" w14:textId="643FAC46">
      <w:pPr>
        <w:pStyle w:val="Normal"/>
      </w:pPr>
    </w:p>
    <w:p w:rsidR="74DBFEAC" w:rsidP="74DBFEAC" w:rsidRDefault="74DBFEAC" w14:paraId="6DD83084" w14:textId="2901099A">
      <w:pPr>
        <w:pStyle w:val="Normal"/>
      </w:pPr>
    </w:p>
    <w:p w:rsidR="74DBFEAC" w:rsidP="74DBFEAC" w:rsidRDefault="74DBFEAC" w14:paraId="0A3B2DB3" w14:textId="3359A71F">
      <w:pPr>
        <w:pStyle w:val="Normal"/>
      </w:pPr>
    </w:p>
    <w:p w:rsidR="74DBFEAC" w:rsidP="74DBFEAC" w:rsidRDefault="74DBFEAC" w14:paraId="506DB34B" w14:textId="125E5752">
      <w:pPr>
        <w:pStyle w:val="Normal"/>
      </w:pPr>
    </w:p>
    <w:sectPr w:rsidR="0030584B" w:rsidSect="00FA54A0">
      <w:footerReference w:type="default" r:id="rId9"/>
      <w:footerReference w:type="first" r:id="rId10"/>
      <w:pgSz w:w="11907" w:h="16839" w:orient="portrait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AE536E" w:rsidRDefault="00AE536E" w14:paraId="1299C43A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E536E" w:rsidRDefault="00AE536E" w14:paraId="4DDBEF0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para especificar el nombre de la empresa, el número de página y los términos de confidencialidad  "/>
    </w:tblPr>
    <w:tblGrid>
      <w:gridCol w:w="3611"/>
      <w:gridCol w:w="1805"/>
      <w:gridCol w:w="3611"/>
    </w:tblGrid>
    <w:tr xmlns:wp14="http://schemas.microsoft.com/office/word/2010/wordml" w:rsidRPr="00FA54A0" w:rsidR="008F3975" w14:paraId="5A5BE81A" wp14:textId="77777777">
      <w:tc>
        <w:tcPr>
          <w:tcW w:w="2000" w:type="pct"/>
          <w:vAlign w:val="bottom"/>
        </w:tcPr>
        <w:p w:rsidRPr="00FA54A0" w:rsidR="008F3975" w:rsidRDefault="00AE536E" w14:paraId="3C5694AE" wp14:textId="77777777">
          <w:pPr>
            <w:pStyle w:val="Piedepgina"/>
            <w:rPr>
              <w:lang w:val="es-ES_tradnl"/>
            </w:rPr>
          </w:pPr>
          <w:sdt>
            <w:sdtPr>
              <w:rPr>
                <w:lang w:val="es-ES_tradnl"/>
              </w:rPr>
              <w:alias w:val="Nombre de la compañía:"/>
              <w:tag w:val="Nombre de la compañía:"/>
              <w:id w:val="-728771662"/>
              <w:placeholder>
                <w:docPart w:val="B3E4D571C2DA4C08A295C470156D06C0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r w:rsidR="00960729">
                <w:rPr>
                  <w:lang w:val="es-AR"/>
                </w:rPr>
                <w:t>Droguería Meta S. A.</w:t>
              </w:r>
            </w:sdtContent>
          </w:sdt>
        </w:p>
      </w:tc>
      <w:tc>
        <w:tcPr>
          <w:tcW w:w="1000" w:type="pct"/>
          <w:vAlign w:val="bottom"/>
        </w:tcPr>
        <w:p w:rsidRPr="00FA54A0" w:rsidR="008F3975" w:rsidRDefault="00296FF7" w14:paraId="23CAEB11" wp14:textId="77777777">
          <w:pPr>
            <w:pStyle w:val="Piedepgina"/>
            <w:jc w:val="center"/>
            <w:rPr>
              <w:lang w:val="es-ES_tradnl"/>
            </w:rPr>
          </w:pPr>
          <w:r w:rsidRPr="00FA54A0">
            <w:rPr>
              <w:lang w:val="es-ES_tradnl" w:bidi="es-ES"/>
            </w:rPr>
            <w:t xml:space="preserve">Página | </w:t>
          </w:r>
          <w:r w:rsidRPr="00FA54A0">
            <w:rPr>
              <w:lang w:val="es-ES_tradnl" w:bidi="es-ES"/>
            </w:rPr>
            <w:fldChar w:fldCharType="begin"/>
          </w:r>
          <w:r w:rsidRPr="00FA54A0">
            <w:rPr>
              <w:lang w:val="es-ES_tradnl" w:bidi="es-ES"/>
            </w:rPr>
            <w:instrText xml:space="preserve"> PAGE   \* MERGEFORMAT </w:instrText>
          </w:r>
          <w:r w:rsidRPr="00FA54A0">
            <w:rPr>
              <w:lang w:val="es-ES_tradnl" w:bidi="es-ES"/>
            </w:rPr>
            <w:fldChar w:fldCharType="separate"/>
          </w:r>
          <w:r w:rsidR="00056BF0">
            <w:rPr>
              <w:noProof/>
              <w:lang w:val="es-ES_tradnl" w:bidi="es-ES"/>
            </w:rPr>
            <w:t>2</w:t>
          </w:r>
          <w:r w:rsidRPr="00FA54A0">
            <w:rPr>
              <w:lang w:val="es-ES_tradnl" w:bidi="es-ES"/>
            </w:rPr>
            <w:fldChar w:fldCharType="end"/>
          </w:r>
        </w:p>
      </w:tc>
      <w:tc>
        <w:tcPr>
          <w:tcW w:w="2000" w:type="pct"/>
          <w:vAlign w:val="bottom"/>
        </w:tcPr>
        <w:p w:rsidRPr="00FA54A0" w:rsidR="008F3975" w:rsidRDefault="00AE536E" w14:paraId="4B83D3FE" wp14:textId="77777777">
          <w:pPr>
            <w:pStyle w:val="Piedepgina"/>
            <w:jc w:val="right"/>
            <w:rPr>
              <w:lang w:val="es-ES_tradnl"/>
            </w:rPr>
          </w:pPr>
          <w:sdt>
            <w:sdtPr>
              <w:rPr>
                <w:lang w:val="es-ES_tradnl"/>
              </w:rPr>
              <w:alias w:val="Confidencial:"/>
              <w:tag w:val="Confidencial:"/>
              <w:id w:val="1338034600"/>
              <w:placeholder>
                <w:docPart w:val="FA9DC10847C94995837049409C6A0D3F"/>
              </w:placeholder>
              <w:temporary/>
              <w:showingPlcHdr/>
              <w15:appearance w15:val="hidden"/>
            </w:sdtPr>
            <w:sdtEndPr/>
            <w:sdtContent>
              <w:r w:rsidRPr="00FA54A0" w:rsidR="00296FF7">
                <w:rPr>
                  <w:lang w:val="es-ES_tradnl" w:bidi="es-ES"/>
                </w:rPr>
                <w:t>CONFIDENCIAL</w:t>
              </w:r>
            </w:sdtContent>
          </w:sdt>
        </w:p>
      </w:tc>
    </w:tr>
  </w:tbl>
  <w:p xmlns:wp14="http://schemas.microsoft.com/office/word/2010/wordml" w:rsidRPr="00FA54A0" w:rsidR="008F3975" w:rsidRDefault="008F3975" w14:paraId="1FC39945" wp14:textId="77777777">
    <w:pPr>
      <w:pStyle w:val="Piedepgina"/>
      <w:rPr>
        <w:lang w:val="es-ES_tradn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para especificar el nombre de la empresa y los términos de confidencialidad "/>
    </w:tblPr>
    <w:tblGrid>
      <w:gridCol w:w="4513"/>
      <w:gridCol w:w="4514"/>
    </w:tblGrid>
    <w:tr xmlns:wp14="http://schemas.microsoft.com/office/word/2010/wordml" w:rsidR="003E3E07" w:rsidTr="003E3E07" w14:paraId="3EFAE3C7" wp14:textId="77777777">
      <w:tc>
        <w:tcPr>
          <w:tcW w:w="2500" w:type="pct"/>
          <w:vAlign w:val="bottom"/>
        </w:tcPr>
        <w:p w:rsidR="003E3E07" w:rsidP="00960729" w:rsidRDefault="00AE536E" w14:paraId="644ADE6C" wp14:textId="77777777">
          <w:pPr>
            <w:pStyle w:val="Piedepgina"/>
          </w:pPr>
          <w:sdt>
            <w:sdtPr>
              <w:alias w:val="Nombre de la compañía:"/>
              <w:tag w:val="Nombre de la compañía:"/>
              <w:id w:val="1655181633"/>
              <w:placeholder>
                <w:docPart w:val="B57EF30A8EBB4C499944A4C16ADE932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 w:multiLine="1"/>
            </w:sdtPr>
            <w:sdtEndPr/>
            <w:sdtContent>
              <w:r w:rsidR="00960729">
                <w:t>Droguería Meta S. A.</w:t>
              </w:r>
            </w:sdtContent>
          </w:sdt>
        </w:p>
      </w:tc>
      <w:tc>
        <w:tcPr>
          <w:tcW w:w="2500" w:type="pct"/>
          <w:vAlign w:val="bottom"/>
        </w:tcPr>
        <w:p w:rsidR="003E3E07" w:rsidP="00960729" w:rsidRDefault="00960729" w14:paraId="0DD13B8E" wp14:textId="77777777">
          <w:pPr>
            <w:pStyle w:val="Piedepgina"/>
            <w:jc w:val="right"/>
          </w:pPr>
          <w:r>
            <w:t>Desarrollo IT</w:t>
          </w:r>
        </w:p>
      </w:tc>
    </w:tr>
  </w:tbl>
  <w:p xmlns:wp14="http://schemas.microsoft.com/office/word/2010/wordml" w:rsidR="008F3975" w:rsidRDefault="008F3975" w14:paraId="0FB78278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AE536E" w:rsidRDefault="00AE536E" w14:paraId="3461D77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E536E" w:rsidRDefault="00AE536E" w14:paraId="3CF2D8B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02AD12A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A2C3F2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D8A1DD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278426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F16BD60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7CBCB5B6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30B284F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2B8E418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D7EC1DA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C2E321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DB7359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C8068DC"/>
    <w:multiLevelType w:val="hybridMultilevel"/>
    <w:tmpl w:val="F31074A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D457E36"/>
    <w:multiLevelType w:val="hybridMultilevel"/>
    <w:tmpl w:val="0490736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4C7BD3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3E7B3BE6"/>
    <w:multiLevelType w:val="hybridMultilevel"/>
    <w:tmpl w:val="969083C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9A37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B3E4051"/>
    <w:multiLevelType w:val="hybridMultilevel"/>
    <w:tmpl w:val="212E693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0"/>
  </w:num>
  <w:num w:numId="13">
    <w:abstractNumId w:val="13"/>
  </w:num>
  <w:num w:numId="14">
    <w:abstractNumId w:val="12"/>
  </w:num>
  <w:num w:numId="15">
    <w:abstractNumId w:val="11"/>
  </w:num>
  <w:num w:numId="16">
    <w:abstractNumId w:val="14"/>
  </w:num>
  <w:num w:numId="17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attachedTemplate r:id="rId1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B1D"/>
    <w:rsid w:val="00040A97"/>
    <w:rsid w:val="00046BB1"/>
    <w:rsid w:val="00056BF0"/>
    <w:rsid w:val="00075458"/>
    <w:rsid w:val="00095763"/>
    <w:rsid w:val="000A3BF7"/>
    <w:rsid w:val="000B0448"/>
    <w:rsid w:val="0018224B"/>
    <w:rsid w:val="001C0835"/>
    <w:rsid w:val="001E025E"/>
    <w:rsid w:val="00281768"/>
    <w:rsid w:val="00296FF7"/>
    <w:rsid w:val="002C3180"/>
    <w:rsid w:val="002E035A"/>
    <w:rsid w:val="002F74A6"/>
    <w:rsid w:val="0030584B"/>
    <w:rsid w:val="00374DFF"/>
    <w:rsid w:val="0038523F"/>
    <w:rsid w:val="003E3E07"/>
    <w:rsid w:val="003E68A0"/>
    <w:rsid w:val="00403B1D"/>
    <w:rsid w:val="00413308"/>
    <w:rsid w:val="004256C9"/>
    <w:rsid w:val="0047159F"/>
    <w:rsid w:val="00487EF2"/>
    <w:rsid w:val="004C5E23"/>
    <w:rsid w:val="005228C6"/>
    <w:rsid w:val="005C2F42"/>
    <w:rsid w:val="005D19A3"/>
    <w:rsid w:val="0060162B"/>
    <w:rsid w:val="00631601"/>
    <w:rsid w:val="0066185E"/>
    <w:rsid w:val="006E7381"/>
    <w:rsid w:val="007222E8"/>
    <w:rsid w:val="0076282F"/>
    <w:rsid w:val="00767C10"/>
    <w:rsid w:val="00771C69"/>
    <w:rsid w:val="0077334E"/>
    <w:rsid w:val="00781C24"/>
    <w:rsid w:val="007A34D4"/>
    <w:rsid w:val="00841848"/>
    <w:rsid w:val="008443A3"/>
    <w:rsid w:val="00852443"/>
    <w:rsid w:val="00894CAE"/>
    <w:rsid w:val="008A4143"/>
    <w:rsid w:val="008D4C13"/>
    <w:rsid w:val="008F05F3"/>
    <w:rsid w:val="008F3975"/>
    <w:rsid w:val="009075C9"/>
    <w:rsid w:val="00936009"/>
    <w:rsid w:val="00960729"/>
    <w:rsid w:val="00964B42"/>
    <w:rsid w:val="00995FAC"/>
    <w:rsid w:val="009A7F8F"/>
    <w:rsid w:val="009B1527"/>
    <w:rsid w:val="009B3E32"/>
    <w:rsid w:val="00AB39FF"/>
    <w:rsid w:val="00AE536E"/>
    <w:rsid w:val="00B24CF2"/>
    <w:rsid w:val="00B57D08"/>
    <w:rsid w:val="00B7609B"/>
    <w:rsid w:val="00BC3AC9"/>
    <w:rsid w:val="00C43DF4"/>
    <w:rsid w:val="00C62DBD"/>
    <w:rsid w:val="00CF75EA"/>
    <w:rsid w:val="00D64B43"/>
    <w:rsid w:val="00D77850"/>
    <w:rsid w:val="00DA08FE"/>
    <w:rsid w:val="00DA0BEE"/>
    <w:rsid w:val="00E264B5"/>
    <w:rsid w:val="00E34199"/>
    <w:rsid w:val="00E43C6B"/>
    <w:rsid w:val="00E52750"/>
    <w:rsid w:val="00E64C3A"/>
    <w:rsid w:val="00E7164B"/>
    <w:rsid w:val="00E96806"/>
    <w:rsid w:val="00EF5AD5"/>
    <w:rsid w:val="00F8764C"/>
    <w:rsid w:val="00FA54A0"/>
    <w:rsid w:val="00FF31E4"/>
    <w:rsid w:val="015B01A3"/>
    <w:rsid w:val="0182E01B"/>
    <w:rsid w:val="02E227CF"/>
    <w:rsid w:val="042ADBB9"/>
    <w:rsid w:val="0457F688"/>
    <w:rsid w:val="047DF830"/>
    <w:rsid w:val="0485E5B6"/>
    <w:rsid w:val="04E0BF4A"/>
    <w:rsid w:val="05E704AA"/>
    <w:rsid w:val="072068D5"/>
    <w:rsid w:val="07539E89"/>
    <w:rsid w:val="07539E89"/>
    <w:rsid w:val="07B598F2"/>
    <w:rsid w:val="07BD8678"/>
    <w:rsid w:val="09516953"/>
    <w:rsid w:val="0AA02E30"/>
    <w:rsid w:val="0B3A5CAD"/>
    <w:rsid w:val="0C738EA3"/>
    <w:rsid w:val="0C890A15"/>
    <w:rsid w:val="0DFD8B4B"/>
    <w:rsid w:val="0E029CC5"/>
    <w:rsid w:val="0F148F7B"/>
    <w:rsid w:val="11ADEC12"/>
    <w:rsid w:val="138B34F8"/>
    <w:rsid w:val="14A9FC66"/>
    <w:rsid w:val="16BEB4CA"/>
    <w:rsid w:val="17477B35"/>
    <w:rsid w:val="188D83F1"/>
    <w:rsid w:val="18BB0187"/>
    <w:rsid w:val="19ACE782"/>
    <w:rsid w:val="1F147B17"/>
    <w:rsid w:val="20F2FE15"/>
    <w:rsid w:val="216951B1"/>
    <w:rsid w:val="2255271E"/>
    <w:rsid w:val="2311ED89"/>
    <w:rsid w:val="246972E6"/>
    <w:rsid w:val="2508954A"/>
    <w:rsid w:val="265E8398"/>
    <w:rsid w:val="265E8398"/>
    <w:rsid w:val="26BD5030"/>
    <w:rsid w:val="27289841"/>
    <w:rsid w:val="2812D1C4"/>
    <w:rsid w:val="2C850B01"/>
    <w:rsid w:val="2D97D9C5"/>
    <w:rsid w:val="2F083E4D"/>
    <w:rsid w:val="2F1AD6C5"/>
    <w:rsid w:val="2F33AA26"/>
    <w:rsid w:val="2F9BC39A"/>
    <w:rsid w:val="30EB5547"/>
    <w:rsid w:val="31614E4F"/>
    <w:rsid w:val="325B7979"/>
    <w:rsid w:val="35150160"/>
    <w:rsid w:val="3544E4A6"/>
    <w:rsid w:val="3657BD67"/>
    <w:rsid w:val="378048B5"/>
    <w:rsid w:val="37C7E4B3"/>
    <w:rsid w:val="3906ED62"/>
    <w:rsid w:val="390C64AA"/>
    <w:rsid w:val="3954590C"/>
    <w:rsid w:val="39CA4171"/>
    <w:rsid w:val="39CA4171"/>
    <w:rsid w:val="3D33E78E"/>
    <w:rsid w:val="3DADFD8F"/>
    <w:rsid w:val="3E383C03"/>
    <w:rsid w:val="3E719948"/>
    <w:rsid w:val="3F49AF05"/>
    <w:rsid w:val="3FA44C4B"/>
    <w:rsid w:val="3FD6D669"/>
    <w:rsid w:val="4100C252"/>
    <w:rsid w:val="4422F5E8"/>
    <w:rsid w:val="466176FF"/>
    <w:rsid w:val="4751D89E"/>
    <w:rsid w:val="4AF01CAF"/>
    <w:rsid w:val="4BA84552"/>
    <w:rsid w:val="4CB7CE7C"/>
    <w:rsid w:val="4D0A08C8"/>
    <w:rsid w:val="5052D143"/>
    <w:rsid w:val="51DE4A37"/>
    <w:rsid w:val="52B005EF"/>
    <w:rsid w:val="54FCC29C"/>
    <w:rsid w:val="56A78939"/>
    <w:rsid w:val="56C55D71"/>
    <w:rsid w:val="570CBD44"/>
    <w:rsid w:val="58E9E889"/>
    <w:rsid w:val="5A9CFB0B"/>
    <w:rsid w:val="5BD208E0"/>
    <w:rsid w:val="5E7B18AC"/>
    <w:rsid w:val="5F711A4C"/>
    <w:rsid w:val="5F786EE9"/>
    <w:rsid w:val="5FEA61C7"/>
    <w:rsid w:val="609340B4"/>
    <w:rsid w:val="60D74396"/>
    <w:rsid w:val="61F46E01"/>
    <w:rsid w:val="620D489D"/>
    <w:rsid w:val="62AE47B0"/>
    <w:rsid w:val="64685EA1"/>
    <w:rsid w:val="64CFF987"/>
    <w:rsid w:val="66B5332D"/>
    <w:rsid w:val="66C7DF24"/>
    <w:rsid w:val="67E392A9"/>
    <w:rsid w:val="68D655D6"/>
    <w:rsid w:val="69FF7FE6"/>
    <w:rsid w:val="6A1005D3"/>
    <w:rsid w:val="6A22006C"/>
    <w:rsid w:val="6A8B5328"/>
    <w:rsid w:val="6A8B5328"/>
    <w:rsid w:val="6C75EADD"/>
    <w:rsid w:val="6D5DB25C"/>
    <w:rsid w:val="713033A3"/>
    <w:rsid w:val="7160039A"/>
    <w:rsid w:val="73402E4B"/>
    <w:rsid w:val="73B69447"/>
    <w:rsid w:val="74CE7939"/>
    <w:rsid w:val="74DBFEAC"/>
    <w:rsid w:val="74E26BD6"/>
    <w:rsid w:val="76CAD9A5"/>
    <w:rsid w:val="76CAD9A5"/>
    <w:rsid w:val="77419F06"/>
    <w:rsid w:val="7772EAD8"/>
    <w:rsid w:val="797C615A"/>
    <w:rsid w:val="7AD715E9"/>
    <w:rsid w:val="7B1C49B6"/>
    <w:rsid w:val="7BD9351E"/>
    <w:rsid w:val="7DC5E49F"/>
    <w:rsid w:val="7E0EB6AB"/>
    <w:rsid w:val="7FD73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6EB3A0B"/>
  <w15:chartTrackingRefBased/>
  <w15:docId w15:val="{40986D4D-59DF-46C5-966E-824BF78433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2"/>
        <w:szCs w:val="22"/>
        <w:lang w:val="es-E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2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2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A54A0"/>
    <w:rPr>
      <w:rFonts w:ascii="Cambria" w:hAnsi="Cambria"/>
    </w:rPr>
  </w:style>
  <w:style w:type="paragraph" w:styleId="Ttulo1">
    <w:name w:val="heading 1"/>
    <w:basedOn w:val="Normal"/>
    <w:next w:val="Normal"/>
    <w:link w:val="Ttulo1Car"/>
    <w:uiPriority w:val="1"/>
    <w:qFormat/>
    <w:rsid w:val="00FA54A0"/>
    <w:pPr>
      <w:keepNext/>
      <w:keepLines/>
      <w:spacing w:after="0"/>
      <w:outlineLvl w:val="0"/>
    </w:pPr>
    <w:rPr>
      <w:rFonts w:ascii="Calibri" w:hAnsi="Calibri" w:cs="Calibri" w:eastAsiaTheme="majorEastAsia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FA54A0"/>
    <w:pPr>
      <w:keepNext/>
      <w:keepLines/>
      <w:pBdr>
        <w:top w:val="single" w:color="595959" w:themeColor="text1" w:themeTint="A6" w:sz="4" w:space="1"/>
      </w:pBdr>
      <w:spacing w:before="360" w:after="0"/>
      <w:outlineLvl w:val="1"/>
    </w:pPr>
    <w:rPr>
      <w:rFonts w:ascii="Calibri" w:hAnsi="Calibri" w:cs="Calibri" w:eastAsiaTheme="majorEastAsia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1"/>
    <w:qFormat/>
    <w:rsid w:val="00FA54A0"/>
    <w:pPr>
      <w:keepNext/>
      <w:keepLines/>
      <w:spacing w:before="600" w:after="0"/>
      <w:jc w:val="right"/>
      <w:outlineLvl w:val="2"/>
    </w:pPr>
    <w:rPr>
      <w:rFonts w:ascii="Calibri" w:hAnsi="Calibri" w:cs="Calibri" w:eastAsiaTheme="majorEastAsia"/>
      <w:color w:val="2E74B5" w:themeColor="accent1" w:themeShade="BF"/>
      <w:sz w:val="40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FA54A0"/>
    <w:pPr>
      <w:keepNext/>
      <w:keepLines/>
      <w:spacing w:before="40" w:after="0"/>
      <w:outlineLvl w:val="3"/>
    </w:pPr>
    <w:rPr>
      <w:rFonts w:ascii="Calibri" w:hAnsi="Calibri" w:cs="Calibri" w:eastAsiaTheme="majorEastAsia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4A0"/>
    <w:pPr>
      <w:keepNext/>
      <w:keepLines/>
      <w:spacing w:before="40" w:after="0"/>
      <w:outlineLvl w:val="4"/>
    </w:pPr>
    <w:rPr>
      <w:rFonts w:ascii="Calibri" w:hAnsi="Calibri" w:cs="Calibri" w:eastAsiaTheme="majorEastAsia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4A0"/>
    <w:pPr>
      <w:keepNext/>
      <w:keepLines/>
      <w:spacing w:before="40" w:after="0"/>
      <w:outlineLvl w:val="5"/>
    </w:pPr>
    <w:rPr>
      <w:rFonts w:ascii="Calibri" w:hAnsi="Calibri" w:cs="Calibri" w:eastAsiaTheme="majorEastAsia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4A0"/>
    <w:pPr>
      <w:keepNext/>
      <w:keepLines/>
      <w:spacing w:before="40" w:after="0"/>
      <w:outlineLvl w:val="6"/>
    </w:pPr>
    <w:rPr>
      <w:rFonts w:ascii="Calibri" w:hAnsi="Calibri" w:cs="Calibri" w:eastAsiaTheme="majorEastAsia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4A0"/>
    <w:pPr>
      <w:keepNext/>
      <w:keepLines/>
      <w:spacing w:before="40" w:after="0"/>
      <w:outlineLvl w:val="7"/>
    </w:pPr>
    <w:rPr>
      <w:rFonts w:ascii="Calibri" w:hAnsi="Calibri" w:cs="Calibri" w:eastAsiaTheme="majorEastAsia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4A0"/>
    <w:pPr>
      <w:keepNext/>
      <w:keepLines/>
      <w:spacing w:before="40" w:after="0"/>
      <w:outlineLvl w:val="8"/>
    </w:pPr>
    <w:rPr>
      <w:rFonts w:ascii="Calibri" w:hAnsi="Calibri" w:cs="Calibri" w:eastAsiaTheme="majorEastAsia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1"/>
    <w:rsid w:val="00FA54A0"/>
    <w:rPr>
      <w:rFonts w:ascii="Calibri" w:hAnsi="Calibri" w:cs="Calibri" w:eastAsiaTheme="majorEastAsia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1"/>
    <w:rsid w:val="00FA54A0"/>
    <w:rPr>
      <w:rFonts w:ascii="Calibri" w:hAnsi="Calibri" w:cs="Calibri" w:eastAsiaTheme="majorEastAsia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"/>
    <w:uiPriority w:val="1"/>
    <w:qFormat/>
    <w:rsid w:val="00FA54A0"/>
    <w:pPr>
      <w:numPr>
        <w:ilvl w:val="1"/>
      </w:numPr>
      <w:spacing w:after="160"/>
      <w:jc w:val="right"/>
    </w:pPr>
    <w:rPr>
      <w:caps/>
      <w:color w:val="595959" w:themeColor="text1" w:themeTint="A6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"/>
    <w:rsid w:val="00FA54A0"/>
    <w:rPr>
      <w:rFonts w:ascii="Cambria" w:hAnsi="Cambria"/>
      <w:caps/>
      <w:color w:val="595959" w:themeColor="text1" w:themeTint="A6"/>
      <w:sz w:val="28"/>
      <w:szCs w:val="28"/>
    </w:rPr>
  </w:style>
  <w:style w:type="paragraph" w:styleId="Puesto">
    <w:name w:val="Title"/>
    <w:basedOn w:val="Normal"/>
    <w:next w:val="Normal"/>
    <w:link w:val="PuestoCar"/>
    <w:uiPriority w:val="1"/>
    <w:qFormat/>
    <w:rsid w:val="00FA54A0"/>
    <w:pPr>
      <w:spacing w:before="600" w:after="600" w:line="240" w:lineRule="auto"/>
      <w:contextualSpacing/>
      <w:jc w:val="right"/>
    </w:pPr>
    <w:rPr>
      <w:rFonts w:ascii="Calibri" w:hAnsi="Calibri" w:cs="Calibri" w:eastAsiaTheme="majorEastAsia"/>
      <w:caps/>
      <w:color w:val="2E74B5" w:themeColor="accent1" w:themeShade="BF"/>
      <w:spacing w:val="-10"/>
      <w:kern w:val="28"/>
      <w:sz w:val="60"/>
      <w:szCs w:val="60"/>
    </w:rPr>
  </w:style>
  <w:style w:type="character" w:styleId="PuestoCar" w:customStyle="1">
    <w:name w:val="Puesto Car"/>
    <w:basedOn w:val="Fuentedeprrafopredeter"/>
    <w:link w:val="Puesto"/>
    <w:uiPriority w:val="1"/>
    <w:rsid w:val="00FA54A0"/>
    <w:rPr>
      <w:rFonts w:ascii="Calibri" w:hAnsi="Calibri" w:cs="Calibri" w:eastAsiaTheme="majorEastAsia"/>
      <w:caps/>
      <w:color w:val="2E74B5" w:themeColor="accent1" w:themeShade="BF"/>
      <w:spacing w:val="-10"/>
      <w:kern w:val="28"/>
      <w:sz w:val="60"/>
      <w:szCs w:val="60"/>
    </w:rPr>
  </w:style>
  <w:style w:type="paragraph" w:styleId="Logotipo" w:customStyle="1">
    <w:name w:val="Logotipo"/>
    <w:basedOn w:val="Normal"/>
    <w:uiPriority w:val="1"/>
    <w:qFormat/>
    <w:rsid w:val="00FA54A0"/>
    <w:pPr>
      <w:spacing w:before="360"/>
      <w:jc w:val="right"/>
    </w:pPr>
    <w:rPr>
      <w:noProof/>
    </w:rPr>
  </w:style>
  <w:style w:type="character" w:styleId="Ttulo3Car" w:customStyle="1">
    <w:name w:val="Título 3 Car"/>
    <w:basedOn w:val="Fuentedeprrafopredeter"/>
    <w:link w:val="Ttulo3"/>
    <w:uiPriority w:val="1"/>
    <w:rsid w:val="00FA54A0"/>
    <w:rPr>
      <w:rFonts w:ascii="Calibri" w:hAnsi="Calibri" w:cs="Calibri" w:eastAsiaTheme="majorEastAsia"/>
      <w:color w:val="2E74B5" w:themeColor="accent1" w:themeShade="BF"/>
      <w:sz w:val="40"/>
      <w:szCs w:val="40"/>
    </w:rPr>
  </w:style>
  <w:style w:type="paragraph" w:styleId="Piedepgina">
    <w:name w:val="footer"/>
    <w:basedOn w:val="Normal"/>
    <w:link w:val="PiedepginaCar"/>
    <w:uiPriority w:val="2"/>
    <w:rsid w:val="00FA54A0"/>
    <w:pPr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"/>
    <w:rsid w:val="00FA54A0"/>
    <w:rPr>
      <w:rFonts w:ascii="Cambria" w:hAnsi="Cambria"/>
    </w:rPr>
  </w:style>
  <w:style w:type="table" w:styleId="Tablaconcuadrcula">
    <w:name w:val="Table Grid"/>
    <w:basedOn w:val="Tablanormal"/>
    <w:uiPriority w:val="39"/>
    <w:rsid w:val="00FA54A0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A54A0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A54A0"/>
    <w:rPr>
      <w:rFonts w:ascii="Cambria" w:hAnsi="Cambri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A54A0"/>
    <w:pPr>
      <w:spacing w:after="0" w:line="240" w:lineRule="auto"/>
    </w:pPr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FA54A0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FA54A0"/>
  </w:style>
  <w:style w:type="paragraph" w:styleId="Textodebloque">
    <w:name w:val="Block Text"/>
    <w:basedOn w:val="Normal"/>
    <w:uiPriority w:val="99"/>
    <w:semiHidden/>
    <w:unhideWhenUsed/>
    <w:rsid w:val="00FA54A0"/>
    <w:pPr>
      <w:pBdr>
        <w:top w:val="single" w:color="2E74B5" w:themeColor="accent1" w:themeShade="BF" w:sz="2" w:space="10" w:shadow="1"/>
        <w:left w:val="single" w:color="2E74B5" w:themeColor="accent1" w:themeShade="BF" w:sz="2" w:space="10" w:shadow="1"/>
        <w:bottom w:val="single" w:color="2E74B5" w:themeColor="accent1" w:themeShade="BF" w:sz="2" w:space="10" w:shadow="1"/>
        <w:right w:val="single" w:color="2E74B5" w:themeColor="accent1" w:themeShade="BF" w:sz="2" w:space="10" w:shadow="1"/>
      </w:pBdr>
      <w:ind w:left="1152" w:right="1152"/>
    </w:pPr>
    <w:rPr>
      <w:i/>
      <w:iCs/>
      <w:color w:val="2E74B5" w:themeColor="accent1" w:themeShade="BF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A54A0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00FA54A0"/>
    <w:rPr>
      <w:rFonts w:ascii="Cambria" w:hAnsi="Cambria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FA54A0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FA54A0"/>
    <w:rPr>
      <w:rFonts w:ascii="Cambria" w:hAnsi="Cambria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FA54A0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FA54A0"/>
    <w:rPr>
      <w:rFonts w:ascii="Cambria" w:hAnsi="Cambria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FA54A0"/>
    <w:pPr>
      <w:spacing w:after="2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00FA54A0"/>
    <w:rPr>
      <w:rFonts w:ascii="Cambria" w:hAnsi="Cambria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A54A0"/>
    <w:pPr>
      <w:spacing w:after="120"/>
      <w:ind w:left="283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FA54A0"/>
    <w:rPr>
      <w:rFonts w:ascii="Cambria" w:hAnsi="Cambria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FA54A0"/>
    <w:pPr>
      <w:spacing w:after="200"/>
      <w:ind w:left="360"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00FA54A0"/>
    <w:rPr>
      <w:rFonts w:ascii="Cambria" w:hAnsi="Cambria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FA54A0"/>
    <w:pPr>
      <w:spacing w:after="120" w:line="480" w:lineRule="auto"/>
      <w:ind w:left="283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00FA54A0"/>
    <w:rPr>
      <w:rFonts w:ascii="Cambria" w:hAnsi="Cambri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FA54A0"/>
    <w:pPr>
      <w:spacing w:after="120"/>
      <w:ind w:left="283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FA54A0"/>
    <w:rPr>
      <w:rFonts w:ascii="Cambria" w:hAnsi="Cambria"/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FA54A0"/>
    <w:rPr>
      <w:rFonts w:ascii="Cambria" w:hAnsi="Cambria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A54A0"/>
    <w:pPr>
      <w:spacing w:line="240" w:lineRule="auto"/>
    </w:pPr>
    <w:rPr>
      <w:i/>
      <w:iCs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FA54A0"/>
    <w:pPr>
      <w:spacing w:after="0" w:line="240" w:lineRule="auto"/>
      <w:ind w:left="4252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00FA54A0"/>
    <w:rPr>
      <w:rFonts w:ascii="Cambria" w:hAnsi="Cambria"/>
    </w:rPr>
  </w:style>
  <w:style w:type="table" w:styleId="Cuadrculavistosa">
    <w:name w:val="Colorful Grid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themeShade="99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themeShade="99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themeShade="99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themeShade="99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themeShade="99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A54A0"/>
    <w:rPr>
      <w:rFonts w:ascii="Cambria" w:hAnsi="Cambria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A54A0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FA54A0"/>
    <w:rPr>
      <w:rFonts w:ascii="Cambria" w:hAnsi="Cambria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A54A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A54A0"/>
    <w:rPr>
      <w:rFonts w:ascii="Cambria" w:hAnsi="Cambria"/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FA54A0"/>
  </w:style>
  <w:style w:type="character" w:styleId="FechaCar" w:customStyle="1">
    <w:name w:val="Fecha Car"/>
    <w:basedOn w:val="Fuentedeprrafopredeter"/>
    <w:link w:val="Fecha"/>
    <w:uiPriority w:val="99"/>
    <w:semiHidden/>
    <w:rsid w:val="00FA54A0"/>
    <w:rPr>
      <w:rFonts w:ascii="Cambria" w:hAnsi="Cambria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A54A0"/>
    <w:pPr>
      <w:spacing w:after="0" w:line="240" w:lineRule="auto"/>
    </w:pPr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FA54A0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FA54A0"/>
    <w:pPr>
      <w:spacing w:after="0"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/>
    <w:rsid w:val="00FA54A0"/>
    <w:rPr>
      <w:rFonts w:ascii="Cambria" w:hAnsi="Cambria"/>
    </w:rPr>
  </w:style>
  <w:style w:type="character" w:styleId="nfasis">
    <w:name w:val="Emphasis"/>
    <w:basedOn w:val="Fuentedeprrafopredeter"/>
    <w:uiPriority w:val="20"/>
    <w:semiHidden/>
    <w:unhideWhenUsed/>
    <w:qFormat/>
    <w:rsid w:val="00FA54A0"/>
    <w:rPr>
      <w:rFonts w:ascii="Cambria" w:hAnsi="Cambria"/>
      <w:i/>
      <w:iCs/>
      <w:color w:val="595959" w:themeColor="text1" w:themeTint="A6"/>
    </w:rPr>
  </w:style>
  <w:style w:type="character" w:styleId="Refdenotaalfinal">
    <w:name w:val="endnote reference"/>
    <w:basedOn w:val="Fuentedeprrafopredeter"/>
    <w:uiPriority w:val="99"/>
    <w:semiHidden/>
    <w:unhideWhenUsed/>
    <w:rsid w:val="00FA54A0"/>
    <w:rPr>
      <w:rFonts w:ascii="Cambria" w:hAnsi="Cambria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FA54A0"/>
    <w:pPr>
      <w:spacing w:after="0"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FA54A0"/>
    <w:rPr>
      <w:rFonts w:ascii="Cambria" w:hAnsi="Cambria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FA54A0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="Calibri" w:hAnsi="Calibri" w:cs="Calibr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FA54A0"/>
    <w:rPr>
      <w:rFonts w:ascii="Cambria" w:hAnsi="Cambria"/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FA54A0"/>
    <w:rPr>
      <w:rFonts w:ascii="Cambria" w:hAnsi="Cambria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A54A0"/>
    <w:pPr>
      <w:spacing w:after="0"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FA54A0"/>
    <w:rPr>
      <w:rFonts w:ascii="Cambria" w:hAnsi="Cambria"/>
      <w:szCs w:val="20"/>
    </w:rPr>
  </w:style>
  <w:style w:type="table" w:styleId="Tabladecuadrcula1clara">
    <w:name w:val="Grid Table 1 Light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decuadrcula3-nfasis1">
    <w:name w:val="Grid Table 3 Accent 1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decuadrcula3-nfasis2">
    <w:name w:val="Grid Table 3 Accent 2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decuadrcula3-nfasis3">
    <w:name w:val="Grid Table 3 Accent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decuadrcula3-nfasis4">
    <w:name w:val="Grid Table 3 Accent 4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decuadrcula3-nfasis5">
    <w:name w:val="Grid Table 3 Accent 5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decuadrcula3-nfasis6">
    <w:name w:val="Grid Table 3 Accent 6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decuadrcula4">
    <w:name w:val="Grid Table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character" w:styleId="Hashtag1" w:customStyle="1">
    <w:name w:val="Hashtag1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A54A0"/>
    <w:rPr>
      <w:rFonts w:ascii="Calibri" w:hAnsi="Calibri" w:cs="Calibri" w:eastAsiaTheme="majorEastAsia"/>
      <w:i/>
      <w:iCs/>
      <w:color w:val="2E74B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A54A0"/>
    <w:rPr>
      <w:rFonts w:ascii="Calibri" w:hAnsi="Calibri" w:cs="Calibri" w:eastAsiaTheme="majorEastAsia"/>
      <w:color w:val="2E74B5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A54A0"/>
    <w:rPr>
      <w:rFonts w:ascii="Calibri" w:hAnsi="Calibri" w:cs="Calibri" w:eastAsiaTheme="majorEastAsia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A54A0"/>
    <w:rPr>
      <w:rFonts w:ascii="Calibri" w:hAnsi="Calibri" w:cs="Calibri" w:eastAsiaTheme="majorEastAsia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A54A0"/>
    <w:rPr>
      <w:rFonts w:ascii="Calibri" w:hAnsi="Calibri" w:cs="Calibri" w:eastAsiaTheme="majorEastAsia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A54A0"/>
    <w:rPr>
      <w:rFonts w:ascii="Calibri" w:hAnsi="Calibri" w:cs="Calibri" w:eastAsiaTheme="majorEastAsia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FA54A0"/>
    <w:rPr>
      <w:rFonts w:ascii="Cambria" w:hAnsi="Cambria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FA54A0"/>
    <w:pPr>
      <w:spacing w:after="0" w:line="240" w:lineRule="auto"/>
    </w:pPr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00FA54A0"/>
    <w:rPr>
      <w:rFonts w:ascii="Cambria" w:hAnsi="Cambria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54A0"/>
    <w:pPr>
      <w:spacing w:after="0"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FA54A0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FA54A0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FA54A0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FA54A0"/>
    <w:rPr>
      <w:rFonts w:ascii="Cambria" w:hAnsi="Cambria"/>
      <w:i/>
      <w:iCs/>
    </w:rPr>
  </w:style>
  <w:style w:type="character" w:styleId="Hipervnculo">
    <w:name w:val="Hyperlink"/>
    <w:basedOn w:val="Fuentedeprrafopredeter"/>
    <w:uiPriority w:val="99"/>
    <w:unhideWhenUsed/>
    <w:rsid w:val="00FA54A0"/>
    <w:rPr>
      <w:rFonts w:ascii="Cambria" w:hAnsi="Cambria"/>
      <w:color w:val="0563C1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FA54A0"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FA54A0"/>
    <w:rPr>
      <w:rFonts w:ascii="Calibri" w:hAnsi="Calibri" w:cs="Calibri" w:eastAsiaTheme="majorEastAsia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FA54A0"/>
    <w:rPr>
      <w:rFonts w:ascii="Cambria" w:hAnsi="Cambria"/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FA54A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/>
    <w:rsid w:val="00FA54A0"/>
    <w:rPr>
      <w:rFonts w:ascii="Cambria" w:hAnsi="Cambria"/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FA54A0"/>
    <w:rPr>
      <w:rFonts w:ascii="Cambria" w:hAnsi="Cambria"/>
      <w:b/>
      <w:bCs/>
      <w:caps w:val="0"/>
      <w:smallCaps/>
      <w:color w:val="2E74B5" w:themeColor="accent1" w:themeShade="BF"/>
      <w:spacing w:val="5"/>
    </w:rPr>
  </w:style>
  <w:style w:type="table" w:styleId="Cuadrculaclara">
    <w:name w:val="Light Grid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FA54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FA54A0"/>
    <w:rPr>
      <w:rFonts w:ascii="Cambria" w:hAnsi="Cambria"/>
    </w:rPr>
  </w:style>
  <w:style w:type="paragraph" w:styleId="Lista">
    <w:name w:val="List"/>
    <w:basedOn w:val="Normal"/>
    <w:uiPriority w:val="99"/>
    <w:semiHidden/>
    <w:unhideWhenUsed/>
    <w:rsid w:val="00FA54A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FA54A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FA54A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FA54A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FA54A0"/>
    <w:pPr>
      <w:ind w:left="1415" w:hanging="283"/>
      <w:contextualSpacing/>
    </w:pPr>
  </w:style>
  <w:style w:type="paragraph" w:styleId="Listaconvietas">
    <w:name w:val="List Bullet"/>
    <w:basedOn w:val="Normal"/>
    <w:uiPriority w:val="99"/>
    <w:semiHidden/>
    <w:unhideWhenUsed/>
    <w:rsid w:val="00FA54A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FA54A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FA54A0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FA54A0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FA54A0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rsid w:val="00FA54A0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FA54A0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FA54A0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FA54A0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FA54A0"/>
    <w:pPr>
      <w:spacing w:after="120"/>
      <w:ind w:left="1415"/>
      <w:contextualSpacing/>
    </w:pPr>
  </w:style>
  <w:style w:type="paragraph" w:styleId="Listaconnmeros">
    <w:name w:val="List Number"/>
    <w:basedOn w:val="Normal"/>
    <w:uiPriority w:val="99"/>
    <w:semiHidden/>
    <w:unhideWhenUsed/>
    <w:rsid w:val="00FA54A0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FA54A0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FA54A0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FA54A0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FA54A0"/>
    <w:pPr>
      <w:numPr>
        <w:numId w:val="10"/>
      </w:numPr>
      <w:contextualSpacing/>
    </w:pPr>
  </w:style>
  <w:style w:type="paragraph" w:styleId="Prrafodelista">
    <w:name w:val="List Paragraph"/>
    <w:basedOn w:val="Normal"/>
    <w:uiPriority w:val="34"/>
    <w:unhideWhenUsed/>
    <w:qFormat/>
    <w:rsid w:val="00FA54A0"/>
    <w:pPr>
      <w:ind w:left="720"/>
      <w:contextualSpacing/>
    </w:pPr>
  </w:style>
  <w:style w:type="table" w:styleId="Tabladelista1clara">
    <w:name w:val="List Table 1 Light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A54A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4" w:space="0"/>
        <w:bottom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color="5B9BD5" w:themeColor="accent1" w:sz="4" w:space="0"/>
        <w:bottom w:val="single" w:color="5B9BD5" w:themeColor="accen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color="ED7D31" w:themeColor="accent2" w:sz="4" w:space="0"/>
        <w:bottom w:val="single" w:color="ED7D31" w:themeColor="accent2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color="A5A5A5" w:themeColor="accent3" w:sz="4" w:space="0"/>
        <w:bottom w:val="single" w:color="A5A5A5" w:themeColor="accent3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color="FFC000" w:themeColor="accent4" w:sz="4" w:space="0"/>
        <w:bottom w:val="single" w:color="FFC000" w:themeColor="accent4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color="4472C4" w:themeColor="accent5" w:sz="4" w:space="0"/>
        <w:bottom w:val="single" w:color="4472C4" w:themeColor="accent5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color="70AD47" w:themeColor="accent6" w:sz="4" w:space="0"/>
        <w:bottom w:val="single" w:color="70AD47" w:themeColor="accent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A54A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A54A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A54A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A54A0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A54A0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A54A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FA54A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FA54A0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3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ED7D31" w:themeColor="accent2" w:sz="8" w:space="0"/>
        <w:bottom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FC000" w:themeColor="accent4" w:sz="8" w:space="0"/>
        <w:bottom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A54A0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A54A0"/>
    <w:pPr>
      <w:spacing w:after="0" w:line="240" w:lineRule="auto"/>
    </w:pPr>
    <w:rPr>
      <w:rFonts w:ascii="Calibri" w:hAnsi="Calibri" w:cs="Calibr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1" w:themeTint="BF" w:sz="8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themeTint="BF" w:sz="6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cin" w:customStyle="1">
    <w:name w:val="Mención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FA54A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134" w:hanging="1134"/>
    </w:pPr>
    <w:rPr>
      <w:rFonts w:ascii="Calibri" w:hAnsi="Calibri" w:cs="Calibr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00FA54A0"/>
    <w:rPr>
      <w:rFonts w:ascii="Calibri" w:hAnsi="Calibri" w:cs="Calibri" w:eastAsiaTheme="majorEastAsia"/>
      <w:sz w:val="24"/>
      <w:szCs w:val="24"/>
      <w:shd w:val="pct20" w:color="auto" w:fill="auto"/>
    </w:rPr>
  </w:style>
  <w:style w:type="paragraph" w:styleId="Sinespaciado">
    <w:name w:val="No Spacing"/>
    <w:uiPriority w:val="36"/>
    <w:semiHidden/>
    <w:unhideWhenUsed/>
    <w:qFormat/>
    <w:rsid w:val="00FA54A0"/>
    <w:pPr>
      <w:spacing w:after="0" w:line="240" w:lineRule="auto"/>
    </w:pPr>
    <w:rPr>
      <w:rFonts w:ascii="Cambria" w:hAnsi="Cambria"/>
    </w:rPr>
  </w:style>
  <w:style w:type="paragraph" w:styleId="NormalWeb">
    <w:name w:val="Normal (Web)"/>
    <w:basedOn w:val="Normal"/>
    <w:uiPriority w:val="99"/>
    <w:semiHidden/>
    <w:unhideWhenUsed/>
    <w:rsid w:val="00FA54A0"/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FA54A0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FA54A0"/>
    <w:pPr>
      <w:spacing w:after="0"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00FA54A0"/>
    <w:rPr>
      <w:rFonts w:ascii="Cambria" w:hAnsi="Cambria"/>
    </w:rPr>
  </w:style>
  <w:style w:type="character" w:styleId="Nmerodepgina">
    <w:name w:val="page number"/>
    <w:basedOn w:val="Fuentedeprrafopredeter"/>
    <w:uiPriority w:val="99"/>
    <w:semiHidden/>
    <w:unhideWhenUsed/>
    <w:rsid w:val="00FA54A0"/>
    <w:rPr>
      <w:rFonts w:ascii="Cambria" w:hAnsi="Cambria"/>
    </w:rPr>
  </w:style>
  <w:style w:type="table" w:styleId="Tablanormal1">
    <w:name w:val="Plain Table 1"/>
    <w:basedOn w:val="Tablanormal"/>
    <w:uiPriority w:val="41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A54A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normal3">
    <w:name w:val="Plain Table 3"/>
    <w:basedOn w:val="Tablanormal"/>
    <w:uiPriority w:val="43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A54A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FA54A0"/>
    <w:pPr>
      <w:spacing w:after="0"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FA54A0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FA54A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semiHidden/>
    <w:rsid w:val="00FA54A0"/>
    <w:rPr>
      <w:rFonts w:ascii="Cambria" w:hAnsi="Cambria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FA54A0"/>
  </w:style>
  <w:style w:type="character" w:styleId="SaludoCar" w:customStyle="1">
    <w:name w:val="Saludo Car"/>
    <w:basedOn w:val="Fuentedeprrafopredeter"/>
    <w:link w:val="Saludo"/>
    <w:uiPriority w:val="99"/>
    <w:semiHidden/>
    <w:rsid w:val="00FA54A0"/>
    <w:rPr>
      <w:rFonts w:ascii="Cambria" w:hAnsi="Cambria"/>
    </w:rPr>
  </w:style>
  <w:style w:type="paragraph" w:styleId="Firma">
    <w:name w:val="Signature"/>
    <w:basedOn w:val="Normal"/>
    <w:link w:val="FirmaCar"/>
    <w:uiPriority w:val="99"/>
    <w:semiHidden/>
    <w:unhideWhenUsed/>
    <w:rsid w:val="00FA54A0"/>
    <w:pPr>
      <w:spacing w:after="0" w:line="240" w:lineRule="auto"/>
      <w:ind w:left="4252"/>
    </w:pPr>
  </w:style>
  <w:style w:type="character" w:styleId="FirmaCar" w:customStyle="1">
    <w:name w:val="Firma Car"/>
    <w:basedOn w:val="Fuentedeprrafopredeter"/>
    <w:link w:val="Firma"/>
    <w:uiPriority w:val="99"/>
    <w:semiHidden/>
    <w:rsid w:val="00FA54A0"/>
    <w:rPr>
      <w:rFonts w:ascii="Cambria" w:hAnsi="Cambria"/>
    </w:rPr>
  </w:style>
  <w:style w:type="character" w:styleId="SmartHyperlink1" w:customStyle="1">
    <w:name w:val="Smart Hyperlink1"/>
    <w:basedOn w:val="Fuentedeprrafopredeter"/>
    <w:uiPriority w:val="99"/>
    <w:semiHidden/>
    <w:unhideWhenUsed/>
    <w:rsid w:val="00FA54A0"/>
    <w:rPr>
      <w:rFonts w:ascii="Cambria" w:hAnsi="Cambria"/>
      <w:u w:val="dotted"/>
    </w:rPr>
  </w:style>
  <w:style w:type="character" w:styleId="Textoennegrita">
    <w:name w:val="Strong"/>
    <w:basedOn w:val="Fuentedeprrafopredeter"/>
    <w:uiPriority w:val="22"/>
    <w:semiHidden/>
    <w:unhideWhenUsed/>
    <w:qFormat/>
    <w:rsid w:val="00FA54A0"/>
    <w:rPr>
      <w:rFonts w:ascii="Cambria" w:hAnsi="Cambria"/>
      <w:b/>
      <w:bCs/>
    </w:rPr>
  </w:style>
  <w:style w:type="character" w:styleId="nfasissutil">
    <w:name w:val="Subtle Emphasis"/>
    <w:basedOn w:val="Fuentedeprrafopredeter"/>
    <w:uiPriority w:val="19"/>
    <w:unhideWhenUsed/>
    <w:qFormat/>
    <w:rsid w:val="00FA54A0"/>
    <w:rPr>
      <w:rFonts w:ascii="Cambria" w:hAnsi="Cambria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FA54A0"/>
    <w:rPr>
      <w:rFonts w:ascii="Cambria" w:hAnsi="Cambria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FA54A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FA54A0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FA54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FA54A0"/>
    <w:rPr>
      <w:color w:val="000080"/>
    </w:rPr>
    <w:tblPr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FA54A0"/>
    <w:rPr>
      <w:color w:val="FFFFFF"/>
    </w:rPr>
    <w:tblPr>
      <w:tblInd w:w="0" w:type="dxa"/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FA54A0"/>
    <w:tblPr>
      <w:tblInd w:w="0" w:type="dxa"/>
      <w:tblBorders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FA54A0"/>
    <w:tblPr>
      <w:tblInd w:w="0" w:type="dxa"/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FA54A0"/>
    <w:rPr>
      <w:b/>
      <w:bCs/>
    </w:rPr>
    <w:tblPr>
      <w:tblStyleColBandSize w:val="1"/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FA54A0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FA54A0"/>
    <w:rPr>
      <w:b/>
      <w:bCs/>
    </w:rPr>
    <w:tblPr>
      <w:tblStyleColBandSize w:val="1"/>
      <w:tblInd w:w="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FA54A0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FA54A0"/>
    <w:tblPr>
      <w:tblStyleColBandSize w:val="1"/>
      <w:tblInd w:w="0" w:type="dxa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FA54A0"/>
    <w:tblPr>
      <w:tblStyleRowBandSize w:val="1"/>
      <w:tblInd w:w="0" w:type="dxa"/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FA54A0"/>
    <w:tblPr>
      <w:tblInd w:w="0" w:type="dxa"/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FA54A0"/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FA54A0"/>
    <w:tblPr>
      <w:tblInd w:w="0" w:type="dxa"/>
      <w:tblBorders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FA54A0"/>
    <w:tblPr>
      <w:tblInd w:w="0" w:type="dxa"/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FA54A0"/>
    <w:tblPr>
      <w:tblInd w:w="0" w:type="dxa"/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FA54A0"/>
    <w:rPr>
      <w:b/>
      <w:bCs/>
    </w:rPr>
    <w:tblPr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FA54A0"/>
    <w:tblPr>
      <w:tblInd w:w="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clara">
    <w:name w:val="Grid Table Light"/>
    <w:basedOn w:val="Tablanormal"/>
    <w:uiPriority w:val="40"/>
    <w:rsid w:val="00FA54A0"/>
    <w:pPr>
      <w:spacing w:after="0" w:line="240" w:lineRule="auto"/>
    </w:pPr>
    <w:tblPr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lista1">
    <w:name w:val="Table List 1"/>
    <w:basedOn w:val="Tablanormal"/>
    <w:uiPriority w:val="99"/>
    <w:semiHidden/>
    <w:unhideWhenUsed/>
    <w:rsid w:val="00FA54A0"/>
    <w:tblPr>
      <w:tblStyleRowBandSize w:val="1"/>
      <w:tblInd w:w="0" w:type="dxa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FA54A0"/>
    <w:tblPr>
      <w:tblStyleRowBandSize w:val="2"/>
      <w:tblInd w:w="0" w:type="dxa"/>
      <w:tblBorders>
        <w:bottom w:val="single" w:color="80808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FA54A0"/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FA54A0"/>
    <w:tblPr>
      <w:tblStyleRowBandSize w:val="1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FA54A0"/>
    <w:tblPr>
      <w:tblStyleRowBandSize w:val="1"/>
      <w:tblInd w:w="0" w:type="dxa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FA54A0"/>
    <w:tblPr>
      <w:tblStyleRowBandSize w:val="1"/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FA54A0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FA54A0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FA54A0"/>
    <w:tblPr>
      <w:tblInd w:w="0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FA54A0"/>
    <w:tblPr>
      <w:tblInd w:w="0" w:type="dxa"/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FA54A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FA54A0"/>
    <w:tblPr>
      <w:tblInd w:w="0" w:type="dxa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FA54A0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rsid w:val="00FA54A0"/>
    <w:tblPr>
      <w:tblInd w:w="0" w:type="dxa"/>
      <w:tblBorders>
        <w:left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FA54A0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web1">
    <w:name w:val="Table Web 1"/>
    <w:basedOn w:val="Tablanormal"/>
    <w:uiPriority w:val="99"/>
    <w:semiHidden/>
    <w:unhideWhenUsed/>
    <w:rsid w:val="00FA54A0"/>
    <w:tblPr>
      <w:tblCellSpacing w:w="20" w:type="dxa"/>
      <w:tblInd w:w="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FA54A0"/>
    <w:tblPr>
      <w:tblCellSpacing w:w="20" w:type="dxa"/>
      <w:tblInd w:w="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rsid w:val="00FA54A0"/>
    <w:tblPr>
      <w:tblCellSpacing w:w="20" w:type="dxa"/>
      <w:tblInd w:w="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FA54A0"/>
    <w:pPr>
      <w:spacing w:before="120"/>
    </w:pPr>
    <w:rPr>
      <w:rFonts w:ascii="Calibri" w:hAnsi="Calibri" w:cs="Calibri" w:eastAsiaTheme="majorEastAsia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FA54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A54A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A54A0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FA54A0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FA54A0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FA54A0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FA54A0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FA54A0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FA54A0"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unhideWhenUsed/>
    <w:qFormat/>
    <w:rsid w:val="00FA54A0"/>
    <w:pPr>
      <w:spacing w:before="240"/>
      <w:outlineLvl w:val="9"/>
    </w:pPr>
  </w:style>
  <w:style w:type="character" w:styleId="Mencinnoresuelta" w:customStyle="1">
    <w:name w:val="Mención no resuelta"/>
    <w:basedOn w:val="Fuentedeprrafopredeter"/>
    <w:uiPriority w:val="99"/>
    <w:semiHidden/>
    <w:unhideWhenUsed/>
    <w:rsid w:val="00FA54A0"/>
    <w:rPr>
      <w:rFonts w:ascii="Cambria" w:hAnsi="Cambria"/>
      <w:color w:val="595959" w:themeColor="text1" w:themeTint="A6"/>
      <w:shd w:val="clear" w:color="auto" w:fill="E6E6E6"/>
    </w:rPr>
  </w:style>
  <w:style w:type="character" w:styleId="Textodelmarcadordeposicin">
    <w:name w:val="Placeholder Text"/>
    <w:basedOn w:val="Fuentedeprrafopredeter"/>
    <w:uiPriority w:val="2"/>
    <w:semiHidden/>
    <w:rsid w:val="00FA54A0"/>
    <w:rPr>
      <w:rFonts w:ascii="Cambria" w:hAnsi="Cambria"/>
      <w:color w:val="808080"/>
    </w:rPr>
  </w:style>
  <w:style w:type="numbering" w:styleId="111111">
    <w:name w:val="Outline List 2"/>
    <w:basedOn w:val="Sinlista"/>
    <w:uiPriority w:val="99"/>
    <w:semiHidden/>
    <w:unhideWhenUsed/>
    <w:rsid w:val="00FA54A0"/>
    <w:pPr>
      <w:numPr>
        <w:numId w:val="11"/>
      </w:numPr>
    </w:pPr>
  </w:style>
  <w:style w:type="numbering" w:styleId="1ai">
    <w:name w:val="Outline List 1"/>
    <w:basedOn w:val="Sinlista"/>
    <w:uiPriority w:val="99"/>
    <w:semiHidden/>
    <w:unhideWhenUsed/>
    <w:rsid w:val="00FA54A0"/>
    <w:pPr>
      <w:numPr>
        <w:numId w:val="12"/>
      </w:numPr>
    </w:pPr>
  </w:style>
  <w:style w:type="numbering" w:styleId="ArtculoSeccin">
    <w:name w:val="Outline List 3"/>
    <w:basedOn w:val="Sinlista"/>
    <w:uiPriority w:val="99"/>
    <w:semiHidden/>
    <w:unhideWhenUsed/>
    <w:rsid w:val="00FA54A0"/>
    <w:pPr>
      <w:numPr>
        <w:numId w:val="13"/>
      </w:numPr>
    </w:pPr>
  </w:style>
  <w:style w:type="character" w:styleId="Hashtag" w:customStyle="1">
    <w:name w:val="Hashtag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styleId="Mention" w:customStyle="1">
    <w:name w:val="Mention"/>
    <w:basedOn w:val="Fuentedeprrafopredeter"/>
    <w:uiPriority w:val="99"/>
    <w:semiHidden/>
    <w:unhideWhenUsed/>
    <w:rsid w:val="00FA54A0"/>
    <w:rPr>
      <w:rFonts w:ascii="Cambria" w:hAnsi="Cambria"/>
      <w:color w:val="2B579A"/>
      <w:shd w:val="clear" w:color="auto" w:fill="E6E6E6"/>
    </w:rPr>
  </w:style>
  <w:style w:type="character" w:styleId="SmartHyperlink" w:customStyle="1">
    <w:name w:val="Smart Hyperlink"/>
    <w:basedOn w:val="Fuentedeprrafopredeter"/>
    <w:uiPriority w:val="99"/>
    <w:semiHidden/>
    <w:unhideWhenUsed/>
    <w:rsid w:val="00FA54A0"/>
    <w:rPr>
      <w:rFonts w:ascii="Cambria" w:hAnsi="Cambria"/>
      <w:u w:val="dotted"/>
    </w:rPr>
  </w:style>
  <w:style w:type="character" w:styleId="UnresolvedMention" w:customStyle="1">
    <w:name w:val="Unresolved Mention"/>
    <w:basedOn w:val="Fuentedeprrafopredeter"/>
    <w:uiPriority w:val="99"/>
    <w:semiHidden/>
    <w:unhideWhenUsed/>
    <w:rsid w:val="00FA54A0"/>
    <w:rPr>
      <w:rFonts w:ascii="Cambria" w:hAnsi="Cambria"/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ef134ca6e96e4cec" /><Relationship Type="http://schemas.openxmlformats.org/officeDocument/2006/relationships/image" Target="/media/image3.png" Id="R8894c52452af4dd7" /><Relationship Type="http://schemas.openxmlformats.org/officeDocument/2006/relationships/image" Target="/media/image4.png" Id="R2f5d76c1dcb9455e" /><Relationship Type="http://schemas.openxmlformats.org/officeDocument/2006/relationships/image" Target="/media/image5.png" Id="Rc33b8d6ada7e4fd6" /><Relationship Type="http://schemas.openxmlformats.org/officeDocument/2006/relationships/image" Target="/media/image6.png" Id="R52648fcaa8694791" /><Relationship Type="http://schemas.openxmlformats.org/officeDocument/2006/relationships/image" Target="/media/image7.png" Id="R08d4336eb5e44254" /><Relationship Type="http://schemas.openxmlformats.org/officeDocument/2006/relationships/image" Target="/media/image8.png" Id="R106ec5f44758442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Plantillas\Discurso%20profesion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3E4D571C2DA4C08A295C470156D0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21A7E-F270-4E08-A028-E833D79858AD}"/>
      </w:docPartPr>
      <w:docPartBody>
        <w:p w:rsidR="00D9495E" w:rsidRDefault="0077334E">
          <w:pPr>
            <w:pStyle w:val="B3E4D571C2DA4C08A295C470156D06C0"/>
          </w:pPr>
          <w:r w:rsidRPr="00FA54A0">
            <w:rPr>
              <w:lang w:val="es-ES_tradnl" w:bidi="es-ES"/>
            </w:rPr>
            <w:t>Nombre de la empresa</w:t>
          </w:r>
        </w:p>
      </w:docPartBody>
    </w:docPart>
    <w:docPart>
      <w:docPartPr>
        <w:name w:val="210C67B8B132427FA2DC1D93AF0F0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65C6B9-07B9-409C-8848-182C52868BD6}"/>
      </w:docPartPr>
      <w:docPartBody>
        <w:p w:rsidR="00D9495E" w:rsidRDefault="0077334E">
          <w:pPr>
            <w:pStyle w:val="210C67B8B132427FA2DC1D93AF0F0D6A"/>
          </w:pPr>
          <w:r w:rsidRPr="00FA54A0">
            <w:rPr>
              <w:lang w:val="es-ES_tradnl" w:bidi="es-ES"/>
            </w:rPr>
            <w:t>discurso profesional</w:t>
          </w:r>
        </w:p>
      </w:docPartBody>
    </w:docPart>
    <w:docPart>
      <w:docPartPr>
        <w:name w:val="FA9DC10847C94995837049409C6A0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D30C3-FAE5-4DB6-969E-53A154BA8176}"/>
      </w:docPartPr>
      <w:docPartBody>
        <w:p w:rsidR="00D9495E" w:rsidRDefault="0077334E">
          <w:pPr>
            <w:pStyle w:val="FA9DC10847C94995837049409C6A0D3F"/>
          </w:pPr>
          <w:r w:rsidRPr="00FA54A0">
            <w:rPr>
              <w:lang w:val="es-ES_tradnl" w:bidi="es-ES"/>
            </w:rPr>
            <w:t>CONFIDENCIAL</w:t>
          </w:r>
        </w:p>
      </w:docPartBody>
    </w:docPart>
    <w:docPart>
      <w:docPartPr>
        <w:name w:val="B57EF30A8EBB4C499944A4C16ADE9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0998F-E287-49E0-93AF-0DA17F541090}"/>
      </w:docPartPr>
      <w:docPartBody>
        <w:p w:rsidR="00D9495E" w:rsidRDefault="0077334E">
          <w:pPr>
            <w:pStyle w:val="B57EF30A8EBB4C499944A4C16ADE9327"/>
          </w:pPr>
          <w:r>
            <w:rPr>
              <w:lang w:bidi="es-ES"/>
            </w:rPr>
            <w:t>Nombre de la empresa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34E"/>
    <w:rsid w:val="007633A4"/>
    <w:rsid w:val="0077334E"/>
    <w:rsid w:val="00BC533A"/>
    <w:rsid w:val="00D352AB"/>
    <w:rsid w:val="00D9495E"/>
    <w:rsid w:val="00E13050"/>
    <w:rsid w:val="00EE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3E4D571C2DA4C08A295C470156D06C0">
    <w:name w:val="B3E4D571C2DA4C08A295C470156D06C0"/>
  </w:style>
  <w:style w:type="paragraph" w:customStyle="1" w:styleId="210C67B8B132427FA2DC1D93AF0F0D6A">
    <w:name w:val="210C67B8B132427FA2DC1D93AF0F0D6A"/>
  </w:style>
  <w:style w:type="paragraph" w:customStyle="1" w:styleId="09FD1F94135F49D89483607194E78AEB">
    <w:name w:val="09FD1F94135F49D89483607194E78AEB"/>
  </w:style>
  <w:style w:type="paragraph" w:customStyle="1" w:styleId="EC89007DEE2243049185A9FF09F8E307">
    <w:name w:val="EC89007DEE2243049185A9FF09F8E307"/>
  </w:style>
  <w:style w:type="paragraph" w:customStyle="1" w:styleId="F8CD4A4A3A6A4073A8954771A9BE08BD">
    <w:name w:val="F8CD4A4A3A6A4073A8954771A9BE08BD"/>
  </w:style>
  <w:style w:type="paragraph" w:customStyle="1" w:styleId="6EEB52D6CBC044A2BDF48F6C57C82633">
    <w:name w:val="6EEB52D6CBC044A2BDF48F6C57C82633"/>
  </w:style>
  <w:style w:type="paragraph" w:customStyle="1" w:styleId="67C23A96598D4AD1B1069058BC90370A">
    <w:name w:val="67C23A96598D4AD1B1069058BC90370A"/>
  </w:style>
  <w:style w:type="paragraph" w:customStyle="1" w:styleId="2760470ABF364095A1C9C0CAD7BE39D6">
    <w:name w:val="2760470ABF364095A1C9C0CAD7BE39D6"/>
  </w:style>
  <w:style w:type="paragraph" w:customStyle="1" w:styleId="75AAB52CAF824517BD3682185A591586">
    <w:name w:val="75AAB52CAF824517BD3682185A591586"/>
  </w:style>
  <w:style w:type="character" w:styleId="nfasissutil">
    <w:name w:val="Subtle Emphasis"/>
    <w:basedOn w:val="Fuentedeprrafopredeter"/>
    <w:uiPriority w:val="19"/>
    <w:unhideWhenUsed/>
    <w:qFormat/>
    <w:rPr>
      <w:rFonts w:ascii="Cambria" w:hAnsi="Cambria"/>
      <w:i/>
      <w:iCs/>
      <w:color w:val="404040" w:themeColor="text1" w:themeTint="BF"/>
    </w:rPr>
  </w:style>
  <w:style w:type="paragraph" w:customStyle="1" w:styleId="C81941F4A2C2480EB0BF29C41679AC55">
    <w:name w:val="C81941F4A2C2480EB0BF29C41679AC55"/>
  </w:style>
  <w:style w:type="paragraph" w:customStyle="1" w:styleId="90AE8C2D055F43A7A184A3AC0C7143DA">
    <w:name w:val="90AE8C2D055F43A7A184A3AC0C7143DA"/>
  </w:style>
  <w:style w:type="paragraph" w:customStyle="1" w:styleId="8FB3C96FC9F54EE3A35A6E145CEFFD89">
    <w:name w:val="8FB3C96FC9F54EE3A35A6E145CEFFD89"/>
  </w:style>
  <w:style w:type="paragraph" w:customStyle="1" w:styleId="E3CBD98145F14121B818C414FD91CB78">
    <w:name w:val="E3CBD98145F14121B818C414FD91CB78"/>
  </w:style>
  <w:style w:type="paragraph" w:customStyle="1" w:styleId="4FFD136ED83A482683C312644D81DEB9">
    <w:name w:val="4FFD136ED83A482683C312644D81DEB9"/>
  </w:style>
  <w:style w:type="paragraph" w:customStyle="1" w:styleId="4F7733921D03432B8DFA1E2D5CBF70DC">
    <w:name w:val="4F7733921D03432B8DFA1E2D5CBF70DC"/>
  </w:style>
  <w:style w:type="paragraph" w:customStyle="1" w:styleId="4B32A10052DB493CA5C62170B577531A">
    <w:name w:val="4B32A10052DB493CA5C62170B577531A"/>
  </w:style>
  <w:style w:type="paragraph" w:customStyle="1" w:styleId="C9A289CDD6A84284B00F95F669F35CBD">
    <w:name w:val="C9A289CDD6A84284B00F95F669F35CBD"/>
  </w:style>
  <w:style w:type="paragraph" w:customStyle="1" w:styleId="C4A021F0842F4BA0A1BC834DF7E7FCA3">
    <w:name w:val="C4A021F0842F4BA0A1BC834DF7E7FCA3"/>
  </w:style>
  <w:style w:type="paragraph" w:customStyle="1" w:styleId="BFF0200431ED49589ACE2357DCEF99D9">
    <w:name w:val="BFF0200431ED49589ACE2357DCEF99D9"/>
  </w:style>
  <w:style w:type="paragraph" w:customStyle="1" w:styleId="B3C83DD6672947869E3483F6B1317642">
    <w:name w:val="B3C83DD6672947869E3483F6B1317642"/>
  </w:style>
  <w:style w:type="paragraph" w:customStyle="1" w:styleId="1015435096BD4CD8951E832516EB25A2">
    <w:name w:val="1015435096BD4CD8951E832516EB25A2"/>
  </w:style>
  <w:style w:type="paragraph" w:customStyle="1" w:styleId="EB9A2F9DB98E49F39A6A50614E2AB5E0">
    <w:name w:val="EB9A2F9DB98E49F39A6A50614E2AB5E0"/>
  </w:style>
  <w:style w:type="paragraph" w:customStyle="1" w:styleId="FA9DC10847C94995837049409C6A0D3F">
    <w:name w:val="FA9DC10847C94995837049409C6A0D3F"/>
  </w:style>
  <w:style w:type="paragraph" w:customStyle="1" w:styleId="B57EF30A8EBB4C499944A4C16ADE9327">
    <w:name w:val="B57EF30A8EBB4C499944A4C16ADE9327"/>
  </w:style>
  <w:style w:type="paragraph" w:customStyle="1" w:styleId="F9D3D0FDD5F344CFB39F9F38612D2BF2">
    <w:name w:val="F9D3D0FDD5F344CFB39F9F38612D2B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Elevator speech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C6904CCE2B640A14727C7113D4DCE" ma:contentTypeVersion="14" ma:contentTypeDescription="Create a new document." ma:contentTypeScope="" ma:versionID="83ba3e13f0fefe740138cae9dfdd493b">
  <xsd:schema xmlns:xsd="http://www.w3.org/2001/XMLSchema" xmlns:xs="http://www.w3.org/2001/XMLSchema" xmlns:p="http://schemas.microsoft.com/office/2006/metadata/properties" xmlns:ns2="bceb0fde-c6ac-4614-be31-297e0414f8fb" xmlns:ns3="aa1e12b0-dafb-4875-9f93-4b3533e9bec9" targetNamespace="http://schemas.microsoft.com/office/2006/metadata/properties" ma:root="true" ma:fieldsID="ac8d10fb741a06b2539196514c4c8503" ns2:_="" ns3:_="">
    <xsd:import namespace="bceb0fde-c6ac-4614-be31-297e0414f8fb"/>
    <xsd:import namespace="aa1e12b0-dafb-4875-9f93-4b3533e9be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Responsable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eb0fde-c6ac-4614-be31-297e0414f8f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a78b221-78e5-40e1-9aaa-cfdfc001e121}" ma:internalName="TaxCatchAll" ma:showField="CatchAllData" ma:web="bceb0fde-c6ac-4614-be31-297e0414f8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e12b0-dafb-4875-9f93-4b3533e9bec9" elementFormDefault="qualified">
    <xsd:import namespace="http://schemas.microsoft.com/office/2006/documentManagement/types"/>
    <xsd:import namespace="http://schemas.microsoft.com/office/infopath/2007/PartnerControls"/>
    <xsd:element name="Responsable" ma:index="10" nillable="true" ma:displayName="Responsable" ma:list="UserInfo" ma:SearchPeopleOnly="false" ma:SharePointGroup="0" ma:internalName="Responsabl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f61277-d249-4dc0-93be-31ddd73c48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 xmlns="aa1e12b0-dafb-4875-9f93-4b3533e9bec9">
      <UserInfo>
        <DisplayName/>
        <AccountId xsi:nil="true"/>
        <AccountType/>
      </UserInfo>
    </Responsable>
    <TaxCatchAll xmlns="bceb0fde-c6ac-4614-be31-297e0414f8fb" xsi:nil="true"/>
    <lcf76f155ced4ddcb4097134ff3c332f xmlns="aa1e12b0-dafb-4875-9f93-4b3533e9bec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C59DF4-CBBB-487D-A4C0-0D759B1098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0C269-E67F-4DA7-B4E8-102F10E7AC07}"/>
</file>

<file path=customXml/itemProps3.xml><?xml version="1.0" encoding="utf-8"?>
<ds:datastoreItem xmlns:ds="http://schemas.openxmlformats.org/officeDocument/2006/customXml" ds:itemID="{35592F23-01EF-45CA-8A32-8E3E13286E24}"/>
</file>

<file path=customXml/itemProps4.xml><?xml version="1.0" encoding="utf-8"?>
<ds:datastoreItem xmlns:ds="http://schemas.openxmlformats.org/officeDocument/2006/customXml" ds:itemID="{21192A2C-A858-4137-97C7-1B35922C114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Discurso profesional</ap:Template>
  <ap:Application>Microsoft Word for the web</ap:Application>
  <ap:DocSecurity>0</ap:DocSecurity>
  <ap:ScaleCrop>false</ap:ScaleCrop>
  <ap:Company>Droguería Meta S. 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[XXXX]</dc:title>
  <dc:creator>usuario</dc:creator>
  <dc:description>Desarrollo IT</dc:description>
  <cp:lastModifiedBy>Pablo Simoes Outao</cp:lastModifiedBy>
  <cp:revision>20</cp:revision>
  <dcterms:created xsi:type="dcterms:W3CDTF">2022-07-25T18:42:00Z</dcterms:created>
  <dcterms:modified xsi:type="dcterms:W3CDTF">2023-09-01T14:44:43Z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0x010100094C6904CCE2B640A14727C7113D4DCE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